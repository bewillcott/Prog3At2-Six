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Pr="00273709" w:rsidRDefault="008077EF">
      <w:bookmarkStart w:id="0" w:name="_Hlk78477394"/>
      <w:r w:rsidRPr="00273709">
        <w:t>Name:</w:t>
      </w:r>
      <w:r w:rsidR="002C7CCF" w:rsidRPr="00273709">
        <w:t xml:space="preserve"> Bradley Willcott</w:t>
      </w:r>
    </w:p>
    <w:p w14:paraId="7F5C6AD4" w14:textId="4127D2D6" w:rsidR="008077EF" w:rsidRPr="00273709" w:rsidRDefault="008077EF">
      <w:r w:rsidRPr="00273709">
        <w:t xml:space="preserve">ID: </w:t>
      </w:r>
      <w:r w:rsidR="002C7CCF" w:rsidRPr="00273709">
        <w:t>M198449</w:t>
      </w:r>
    </w:p>
    <w:p w14:paraId="177B55C2" w14:textId="3739F544" w:rsidR="008077EF" w:rsidRPr="00273709" w:rsidRDefault="008077EF">
      <w:r w:rsidRPr="00273709">
        <w:t xml:space="preserve">Date: </w:t>
      </w:r>
      <w:r w:rsidR="007D7EF0">
        <w:t>2</w:t>
      </w:r>
      <w:r w:rsidR="008C5499">
        <w:t>7</w:t>
      </w:r>
      <w:r w:rsidR="007D7EF0">
        <w:t xml:space="preserve"> October</w:t>
      </w:r>
      <w:r w:rsidR="0041104F">
        <w:t xml:space="preserve"> 2021</w:t>
      </w:r>
    </w:p>
    <w:bookmarkEnd w:id="0"/>
    <w:p w14:paraId="7195A800" w14:textId="150CD730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>Assessment Task (AT</w:t>
      </w:r>
      <w:r w:rsidR="00B90A95">
        <w:rPr>
          <w:sz w:val="52"/>
          <w:szCs w:val="52"/>
        </w:rPr>
        <w:t xml:space="preserve"> </w:t>
      </w:r>
      <w:r w:rsidR="002C7CCF">
        <w:rPr>
          <w:sz w:val="52"/>
          <w:szCs w:val="52"/>
        </w:rPr>
        <w:t>2</w:t>
      </w:r>
      <w:r w:rsidR="009A419A">
        <w:rPr>
          <w:sz w:val="52"/>
          <w:szCs w:val="52"/>
        </w:rPr>
        <w:t>.</w:t>
      </w:r>
      <w:r w:rsidR="00AE2043">
        <w:rPr>
          <w:sz w:val="52"/>
          <w:szCs w:val="52"/>
        </w:rPr>
        <w:t>6</w:t>
      </w:r>
      <w:r w:rsidRPr="00BB53D0">
        <w:rPr>
          <w:sz w:val="52"/>
          <w:szCs w:val="52"/>
        </w:rPr>
        <w:t>)</w:t>
      </w:r>
    </w:p>
    <w:p w14:paraId="155AEE81" w14:textId="02A2DCC3" w:rsidR="007F50F8" w:rsidRDefault="002C7CCF" w:rsidP="007F50F8">
      <w:pPr>
        <w:pStyle w:val="Title"/>
      </w:pPr>
      <w:r>
        <w:t>Jupiter Mining Corporation</w:t>
      </w:r>
    </w:p>
    <w:p w14:paraId="77D2CECA" w14:textId="77777777" w:rsidR="000B6BA5" w:rsidRDefault="000B6BA5"/>
    <w:p w14:paraId="2EA5BA3E" w14:textId="26E69AF1" w:rsidR="000B6BA5" w:rsidRDefault="000B6BA5">
      <w:pPr>
        <w:sectPr w:rsidR="000B6BA5">
          <w:headerReference w:type="first" r:id="rId10"/>
          <w:footerReference w:type="firs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6F1E3D2D" w14:textId="72805B40" w:rsidR="00E42424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249126" w:history="1">
            <w:r w:rsidR="00E42424" w:rsidRPr="00986302">
              <w:rPr>
                <w:rStyle w:val="Hyperlink"/>
                <w:noProof/>
              </w:rPr>
              <w:t>Figures</w:t>
            </w:r>
            <w:r w:rsidR="00E42424">
              <w:rPr>
                <w:noProof/>
                <w:webHidden/>
              </w:rPr>
              <w:tab/>
            </w:r>
            <w:r w:rsidR="00E42424">
              <w:rPr>
                <w:noProof/>
                <w:webHidden/>
              </w:rPr>
              <w:fldChar w:fldCharType="begin"/>
            </w:r>
            <w:r w:rsidR="00E42424">
              <w:rPr>
                <w:noProof/>
                <w:webHidden/>
              </w:rPr>
              <w:instrText xml:space="preserve"> PAGEREF _Toc86249126 \h </w:instrText>
            </w:r>
            <w:r w:rsidR="00E42424">
              <w:rPr>
                <w:noProof/>
                <w:webHidden/>
              </w:rPr>
            </w:r>
            <w:r w:rsidR="00E42424">
              <w:rPr>
                <w:noProof/>
                <w:webHidden/>
              </w:rPr>
              <w:fldChar w:fldCharType="separate"/>
            </w:r>
            <w:r w:rsidR="00E42424">
              <w:rPr>
                <w:noProof/>
                <w:webHidden/>
              </w:rPr>
              <w:t>2</w:t>
            </w:r>
            <w:r w:rsidR="00E42424">
              <w:rPr>
                <w:noProof/>
                <w:webHidden/>
              </w:rPr>
              <w:fldChar w:fldCharType="end"/>
            </w:r>
          </w:hyperlink>
        </w:p>
        <w:p w14:paraId="761DEB38" w14:textId="38328957" w:rsidR="00E42424" w:rsidRDefault="00E42424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6249127" w:history="1">
            <w:r w:rsidRPr="00986302">
              <w:rPr>
                <w:rStyle w:val="Hyperlink"/>
                <w:rFonts w:eastAsia="Calibri"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_Toc86249127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B78E" w14:textId="384BF1F2" w:rsidR="00E42424" w:rsidRDefault="00E42424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6249128" w:history="1">
            <w:r w:rsidRPr="00986302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_Toc86249128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FB84C" w14:textId="73BF89E2" w:rsidR="00E42424" w:rsidRDefault="00E42424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6249129" w:history="1">
            <w:r w:rsidRPr="0098630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_Toc86249129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350D" w14:textId="187E233D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793C4444" w14:textId="59378418" w:rsidR="00D946D7" w:rsidRDefault="00D946D7" w:rsidP="00D946D7">
      <w:pPr>
        <w:pStyle w:val="TOCHeading"/>
      </w:pPr>
      <w:r>
        <w:t>Tables</w:t>
      </w:r>
    </w:p>
    <w:p w14:paraId="7AD60A68" w14:textId="44EC2466" w:rsidR="00E42424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86249125" w:history="1">
        <w:r w:rsidR="00E42424" w:rsidRPr="007C2559">
          <w:rPr>
            <w:rStyle w:val="Hyperlink"/>
            <w:noProof/>
          </w:rPr>
          <w:t>Table 1: Testing results</w:t>
        </w:r>
        <w:r w:rsidR="00E42424">
          <w:rPr>
            <w:noProof/>
            <w:webHidden/>
          </w:rPr>
          <w:tab/>
        </w:r>
        <w:r w:rsidR="00E42424">
          <w:rPr>
            <w:noProof/>
            <w:webHidden/>
          </w:rPr>
          <w:fldChar w:fldCharType="begin"/>
        </w:r>
        <w:r w:rsidR="00E42424">
          <w:rPr>
            <w:noProof/>
            <w:webHidden/>
          </w:rPr>
          <w:instrText xml:space="preserve"> PAGEREF _Toc86249125 \h </w:instrText>
        </w:r>
        <w:r w:rsidR="00E42424">
          <w:rPr>
            <w:noProof/>
            <w:webHidden/>
          </w:rPr>
        </w:r>
        <w:r w:rsidR="00E42424">
          <w:rPr>
            <w:noProof/>
            <w:webHidden/>
          </w:rPr>
          <w:fldChar w:fldCharType="separate"/>
        </w:r>
        <w:r w:rsidR="00E42424">
          <w:rPr>
            <w:noProof/>
            <w:webHidden/>
          </w:rPr>
          <w:t>4</w:t>
        </w:r>
        <w:r w:rsidR="00E42424">
          <w:rPr>
            <w:noProof/>
            <w:webHidden/>
          </w:rPr>
          <w:fldChar w:fldCharType="end"/>
        </w:r>
      </w:hyperlink>
    </w:p>
    <w:p w14:paraId="0F134214" w14:textId="005A3AE9" w:rsidR="00E324E0" w:rsidRDefault="00043FB9">
      <w:r>
        <w:fldChar w:fldCharType="end"/>
      </w:r>
    </w:p>
    <w:p w14:paraId="0EDE0CD3" w14:textId="77777777" w:rsidR="00D946D7" w:rsidRDefault="00D946D7">
      <w:r>
        <w:br w:type="page"/>
      </w:r>
    </w:p>
    <w:p w14:paraId="7A37499B" w14:textId="7ABA047E" w:rsidR="00D946D7" w:rsidRDefault="00D946D7" w:rsidP="00D946D7">
      <w:pPr>
        <w:pStyle w:val="Heading1"/>
      </w:pPr>
      <w:bookmarkStart w:id="1" w:name="_Toc86249126"/>
      <w:r>
        <w:lastRenderedPageBreak/>
        <w:t>Figures</w:t>
      </w:r>
      <w:bookmarkEnd w:id="1"/>
    </w:p>
    <w:p w14:paraId="34DC35E7" w14:textId="28CFAA49" w:rsidR="002E396D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6249087" w:history="1">
        <w:r w:rsidR="002E396D" w:rsidRPr="00EF6782">
          <w:rPr>
            <w:rStyle w:val="Hyperlink"/>
            <w:noProof/>
          </w:rPr>
          <w:t>Figure 1 – Showing the values of the new DateTime</w:t>
        </w:r>
        <w:r w:rsidR="002E396D">
          <w:rPr>
            <w:noProof/>
            <w:webHidden/>
          </w:rPr>
          <w:tab/>
        </w:r>
        <w:r w:rsidR="002E396D">
          <w:rPr>
            <w:noProof/>
            <w:webHidden/>
          </w:rPr>
          <w:fldChar w:fldCharType="begin"/>
        </w:r>
        <w:r w:rsidR="002E396D">
          <w:rPr>
            <w:noProof/>
            <w:webHidden/>
          </w:rPr>
          <w:instrText xml:space="preserve"> PAGEREF _Toc86249087 \h </w:instrText>
        </w:r>
        <w:r w:rsidR="002E396D">
          <w:rPr>
            <w:noProof/>
            <w:webHidden/>
          </w:rPr>
        </w:r>
        <w:r w:rsidR="002E396D">
          <w:rPr>
            <w:noProof/>
            <w:webHidden/>
          </w:rPr>
          <w:fldChar w:fldCharType="separate"/>
        </w:r>
        <w:r w:rsidR="002E396D">
          <w:rPr>
            <w:noProof/>
            <w:webHidden/>
          </w:rPr>
          <w:t>3</w:t>
        </w:r>
        <w:r w:rsidR="002E396D">
          <w:rPr>
            <w:noProof/>
            <w:webHidden/>
          </w:rPr>
          <w:fldChar w:fldCharType="end"/>
        </w:r>
      </w:hyperlink>
    </w:p>
    <w:p w14:paraId="7F0CC1AC" w14:textId="7EF6C3AE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088" w:history="1">
        <w:r w:rsidRPr="00EF6782">
          <w:rPr>
            <w:rStyle w:val="Hyperlink"/>
            <w:noProof/>
          </w:rPr>
          <w:t>Figure 2 – GUI program started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6ECCC3" w14:textId="55F9D1BD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089" w:history="1">
        <w:r w:rsidRPr="00EF6782">
          <w:rPr>
            <w:rStyle w:val="Hyperlink"/>
            <w:noProof/>
          </w:rPr>
          <w:t>Figure 3 – Display Help/About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B21042" w14:textId="3A31CEFA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090" w:history="1">
        <w:r w:rsidRPr="00EF6782">
          <w:rPr>
            <w:rStyle w:val="Hyperlink"/>
            <w:noProof/>
          </w:rPr>
          <w:t>Figure 4 – Display Help/About –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268F64" w14:textId="6F141681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091" w:history="1">
        <w:r w:rsidRPr="00EF6782">
          <w:rPr>
            <w:rStyle w:val="Hyperlink"/>
            <w:noProof/>
          </w:rPr>
          <w:t>Figure 5 - File/New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57B9E2" w14:textId="59CFC86E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092" w:history="1">
        <w:r w:rsidRPr="00EF6782">
          <w:rPr>
            <w:rStyle w:val="Hyperlink"/>
            <w:noProof/>
          </w:rPr>
          <w:t>Figure 6 - File/New - B (Untitled)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82E2AD" w14:textId="51476CE7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093" w:history="1">
        <w:r w:rsidRPr="00EF6782">
          <w:rPr>
            <w:rStyle w:val="Hyperlink"/>
            <w:noProof/>
          </w:rPr>
          <w:t>Figure 7 - Add a Reading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3EDCF1" w14:textId="61BBA7AE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094" w:history="1">
        <w:r w:rsidRPr="00EF6782">
          <w:rPr>
            <w:rStyle w:val="Hyperlink"/>
            <w:noProof/>
          </w:rPr>
          <w:t>Figure 8 - Add a Reading - B (Sensor Reading Form)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AED813" w14:textId="186748F0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095" w:history="1">
        <w:r w:rsidRPr="00EF6782">
          <w:rPr>
            <w:rStyle w:val="Hyperlink"/>
            <w:noProof/>
          </w:rPr>
          <w:t>Figure 9 - Add a Reading - C (Sensor Reading Form)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A43888" w14:textId="4D66BE32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096" w:history="1">
        <w:r w:rsidRPr="00EF6782">
          <w:rPr>
            <w:rStyle w:val="Hyperlink"/>
            <w:noProof/>
          </w:rPr>
          <w:t>Figure 10 - Add a Reading - D (Sensor Reading Form)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1974E6" w14:textId="4054FA54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097" w:history="1">
        <w:r w:rsidRPr="00EF6782">
          <w:rPr>
            <w:rStyle w:val="Hyperlink"/>
            <w:noProof/>
          </w:rPr>
          <w:t>Figure 11 - Add a Reading - B (Sensor reading added)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A67DF0" w14:textId="3C7544DC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098" w:history="1">
        <w:r w:rsidRPr="00EF6782">
          <w:rPr>
            <w:rStyle w:val="Hyperlink"/>
            <w:noProof/>
          </w:rPr>
          <w:t>Figure 12 - Save to file-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3A26B3" w14:textId="617D1B8D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099" w:history="1">
        <w:r w:rsidRPr="00EF6782">
          <w:rPr>
            <w:rStyle w:val="Hyperlink"/>
            <w:noProof/>
          </w:rPr>
          <w:t>Figure 13 - Save to file- B (Save CSV File 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EB5195" w14:textId="1D6685A6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00" w:history="1">
        <w:r w:rsidRPr="00EF6782">
          <w:rPr>
            <w:rStyle w:val="Hyperlink"/>
            <w:noProof/>
          </w:rPr>
          <w:t>Figure 14 - Save to file- C (Status message)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A58F93" w14:textId="23CC850B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01" w:history="1">
        <w:r w:rsidRPr="00EF6782">
          <w:rPr>
            <w:rStyle w:val="Hyperlink"/>
            <w:noProof/>
          </w:rPr>
          <w:t>Figure 15 - File/Close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82016D" w14:textId="15B64465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02" w:history="1">
        <w:r w:rsidRPr="00EF6782">
          <w:rPr>
            <w:rStyle w:val="Hyperlink"/>
            <w:noProof/>
          </w:rPr>
          <w:t>Figure 16 - file closed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7D725C" w14:textId="3733AAE9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03" w:history="1">
        <w:r w:rsidRPr="00EF6782">
          <w:rPr>
            <w:rStyle w:val="Hyperlink"/>
            <w:noProof/>
          </w:rPr>
          <w:t>Figure 17 - File/Open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A99235E" w14:textId="016AB865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04" w:history="1">
        <w:r w:rsidRPr="00EF6782">
          <w:rPr>
            <w:rStyle w:val="Hyperlink"/>
            <w:noProof/>
          </w:rPr>
          <w:t>Figure 18 - File/Open - B (Open CSV File)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EE8EDB" w14:textId="174F7C2E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05" w:history="1">
        <w:r w:rsidRPr="00EF6782">
          <w:rPr>
            <w:rStyle w:val="Hyperlink"/>
            <w:noProof/>
          </w:rPr>
          <w:t>Figure 19 - File opened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EB7339" w14:textId="2F9DCB08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06" w:history="1">
        <w:r w:rsidRPr="00EF6782">
          <w:rPr>
            <w:rStyle w:val="Hyperlink"/>
            <w:noProof/>
          </w:rPr>
          <w:t>Figure 20 - Test data validation - A (Add reading)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B041B9" w14:textId="6B9EE057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07" w:history="1">
        <w:r w:rsidRPr="00EF6782">
          <w:rPr>
            <w:rStyle w:val="Hyperlink"/>
            <w:noProof/>
          </w:rPr>
          <w:t>Figure 21 - Test data validation - B (Add empty data)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D64554" w14:textId="75393029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08" w:history="1">
        <w:r w:rsidRPr="00EF6782">
          <w:rPr>
            <w:rStyle w:val="Hyperlink"/>
            <w:noProof/>
          </w:rPr>
          <w:t>Figure 22 - Test data validation - C (Validation failed)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2E694D" w14:textId="2AEFB3D8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09" w:history="1">
        <w:r w:rsidRPr="00EF6782">
          <w:rPr>
            <w:rStyle w:val="Hyperlink"/>
            <w:noProof/>
          </w:rPr>
          <w:t>Figure 23 - Test data validation - D (Bad data)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8A9B3F" w14:textId="1E085DC8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10" w:history="1">
        <w:r w:rsidRPr="00EF6782">
          <w:rPr>
            <w:rStyle w:val="Hyperlink"/>
            <w:noProof/>
          </w:rPr>
          <w:t>Figure 24 - Test data validation - E (Validation failed)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72856C" w14:textId="65AF0529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11" w:history="1">
        <w:r w:rsidRPr="00EF6782">
          <w:rPr>
            <w:rStyle w:val="Hyperlink"/>
            <w:noProof/>
          </w:rPr>
          <w:t>Figure 25 - Test data validation - F (One empty field)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75494B" w14:textId="7F1F1983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12" w:history="1">
        <w:r w:rsidRPr="00EF6782">
          <w:rPr>
            <w:rStyle w:val="Hyperlink"/>
            <w:noProof/>
          </w:rPr>
          <w:t>Figure 26 - Test data validation - G (Validation failed)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489798C" w14:textId="49E36144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13" w:history="1">
        <w:r w:rsidRPr="00EF6782">
          <w:rPr>
            <w:rStyle w:val="Hyperlink"/>
            <w:noProof/>
          </w:rPr>
          <w:t>Figure 27 - Test data validation - H (All correct - finally)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08A548" w14:textId="0EB06ED8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14" w:history="1">
        <w:r w:rsidRPr="00EF6782">
          <w:rPr>
            <w:rStyle w:val="Hyperlink"/>
            <w:noProof/>
          </w:rPr>
          <w:t>Figure 28 - Test data validation - I (Data added)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B9A88D" w14:textId="47B62945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15" w:history="1">
        <w:r w:rsidRPr="00EF6782">
          <w:rPr>
            <w:rStyle w:val="Hyperlink"/>
            <w:noProof/>
          </w:rPr>
          <w:t>Figure 29 - File/Close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840A8D" w14:textId="2815BD36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16" w:history="1">
        <w:r w:rsidRPr="00EF6782">
          <w:rPr>
            <w:rStyle w:val="Hyperlink"/>
            <w:noProof/>
          </w:rPr>
          <w:t>Figure 30 - File/Close - B (Closing File)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095C18D" w14:textId="0219CF90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17" w:history="1">
        <w:r w:rsidRPr="00EF6782">
          <w:rPr>
            <w:rStyle w:val="Hyperlink"/>
            <w:noProof/>
          </w:rPr>
          <w:t>Figure 31 - File/Exit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C2F21A7" w14:textId="7040695B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18" w:history="1">
        <w:r w:rsidRPr="00EF6782">
          <w:rPr>
            <w:rStyle w:val="Hyperlink"/>
            <w:noProof/>
          </w:rPr>
          <w:t>Figure 32 - File/Exit - B (Warning dialog)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2ADF01" w14:textId="098E70E0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19" w:history="1">
        <w:r w:rsidRPr="00EF6782">
          <w:rPr>
            <w:rStyle w:val="Hyperlink"/>
            <w:noProof/>
          </w:rPr>
          <w:t>Figure 33 - 'X' Close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BA1350" w14:textId="2BF43474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20" w:history="1">
        <w:r w:rsidRPr="00EF6782">
          <w:rPr>
            <w:rStyle w:val="Hyperlink"/>
            <w:noProof/>
          </w:rPr>
          <w:t>Figure 34 - 'X' Close - A (Warning dialog)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783B7E7" w14:textId="6048B823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21" w:history="1">
        <w:r w:rsidRPr="00EF6782">
          <w:rPr>
            <w:rStyle w:val="Hyperlink"/>
            <w:noProof/>
          </w:rPr>
          <w:t>Figure 35 - Window control Close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3322F0" w14:textId="460F6B6E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22" w:history="1">
        <w:r w:rsidRPr="00EF6782">
          <w:rPr>
            <w:rStyle w:val="Hyperlink"/>
            <w:noProof/>
          </w:rPr>
          <w:t>Figure 36 - Window control Close - A (Warning Dialog)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BD01B25" w14:textId="3F36C129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23" w:history="1">
        <w:r w:rsidRPr="00EF6782">
          <w:rPr>
            <w:rStyle w:val="Hyperlink"/>
            <w:noProof/>
          </w:rPr>
          <w:t>Figure 37 - File/Save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AE18A1" w14:textId="5FA76A11" w:rsidR="002E396D" w:rsidRDefault="002E396D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6249124" w:history="1">
        <w:r w:rsidRPr="00EF6782">
          <w:rPr>
            <w:rStyle w:val="Hyperlink"/>
            <w:noProof/>
          </w:rPr>
          <w:t>Figure 38 - File/Exit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_Toc86249124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438ACDC" w14:textId="56F3CF8C" w:rsidR="00043FB9" w:rsidRDefault="00043FB9">
      <w:r>
        <w:fldChar w:fldCharType="end"/>
      </w:r>
    </w:p>
    <w:p w14:paraId="42FFF739" w14:textId="70DAB19C" w:rsidR="0041104F" w:rsidRDefault="0041104F">
      <w:pPr>
        <w:rPr>
          <w:rFonts w:asciiTheme="majorHAnsi" w:eastAsia="Calibri" w:hAnsiTheme="majorHAnsi" w:cstheme="majorBidi"/>
          <w:color w:val="F73B08" w:themeColor="accent6" w:themeShade="BF"/>
          <w:sz w:val="40"/>
          <w:szCs w:val="40"/>
        </w:rPr>
      </w:pPr>
      <w:r>
        <w:rPr>
          <w:rFonts w:eastAsia="Calibri"/>
        </w:rPr>
        <w:br w:type="page"/>
      </w:r>
    </w:p>
    <w:p w14:paraId="6476E77A" w14:textId="2B38F446" w:rsidR="008077EF" w:rsidRPr="007F50F8" w:rsidRDefault="002C7CCF" w:rsidP="002C7CCF">
      <w:pPr>
        <w:pStyle w:val="Heading1"/>
        <w:rPr>
          <w:rFonts w:eastAsia="Calibri"/>
        </w:rPr>
      </w:pPr>
      <w:bookmarkStart w:id="2" w:name="_Toc86249127"/>
      <w:r>
        <w:rPr>
          <w:rFonts w:eastAsia="Calibri"/>
        </w:rPr>
        <w:lastRenderedPageBreak/>
        <w:t>Debugging</w:t>
      </w:r>
      <w:bookmarkEnd w:id="2"/>
    </w:p>
    <w:p w14:paraId="2F5076B1" w14:textId="77777777" w:rsidR="00593F5A" w:rsidRDefault="00593F5A" w:rsidP="00593F5A">
      <w:pPr>
        <w:keepNext/>
      </w:pPr>
      <w:r>
        <w:rPr>
          <w:noProof/>
        </w:rPr>
        <w:drawing>
          <wp:inline distT="0" distB="0" distL="0" distR="0" wp14:anchorId="6930BD65" wp14:editId="304A3E5A">
            <wp:extent cx="4647599" cy="800881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99" cy="80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C02F" w14:textId="79506004" w:rsidR="00593F5A" w:rsidRDefault="00593F5A" w:rsidP="00593F5A">
      <w:pPr>
        <w:pStyle w:val="Caption"/>
      </w:pPr>
      <w:bookmarkStart w:id="3" w:name="_Toc79932564"/>
      <w:bookmarkStart w:id="4" w:name="_Toc86249087"/>
      <w:r>
        <w:t xml:space="preserve">Figure </w:t>
      </w:r>
      <w:fldSimple w:instr=" SEQ Figure \* ARABIC ">
        <w:r w:rsidR="006B2DA9">
          <w:rPr>
            <w:noProof/>
          </w:rPr>
          <w:t>1</w:t>
        </w:r>
      </w:fldSimple>
      <w:r>
        <w:t xml:space="preserve"> </w:t>
      </w:r>
      <w:r w:rsidR="00174AD4">
        <w:t>–</w:t>
      </w:r>
      <w:r>
        <w:t xml:space="preserve"> </w:t>
      </w:r>
      <w:bookmarkEnd w:id="3"/>
      <w:r w:rsidR="00DC5643">
        <w:t xml:space="preserve">Showing </w:t>
      </w:r>
      <w:r w:rsidR="00C72992">
        <w:t>the values of the new DateTime</w:t>
      </w:r>
      <w:bookmarkEnd w:id="4"/>
      <w:r w:rsidR="00C72992">
        <w:t xml:space="preserve"> </w:t>
      </w:r>
    </w:p>
    <w:p w14:paraId="46E386AE" w14:textId="6612DA81" w:rsidR="008077EF" w:rsidRDefault="003B155C" w:rsidP="003B155C">
      <w:pPr>
        <w:pStyle w:val="Heading1"/>
      </w:pPr>
      <w:bookmarkStart w:id="5" w:name="_Toc86249128"/>
      <w:r>
        <w:lastRenderedPageBreak/>
        <w:t>Testing</w:t>
      </w:r>
      <w:bookmarkEnd w:id="5"/>
    </w:p>
    <w:p w14:paraId="007E8DC9" w14:textId="2B038525" w:rsidR="00D73ECE" w:rsidRDefault="00D73ECE" w:rsidP="00D73ECE">
      <w:pPr>
        <w:pStyle w:val="Caption"/>
        <w:keepNext/>
      </w:pPr>
      <w:bookmarkStart w:id="6" w:name="_Toc86249125"/>
      <w:r>
        <w:t xml:space="preserve">Table </w:t>
      </w:r>
      <w:r w:rsidR="008C5499">
        <w:fldChar w:fldCharType="begin"/>
      </w:r>
      <w:r w:rsidR="008C5499">
        <w:instrText xml:space="preserve"> SEQ Table \* ARABIC </w:instrText>
      </w:r>
      <w:r w:rsidR="008C5499">
        <w:fldChar w:fldCharType="separate"/>
      </w:r>
      <w:r>
        <w:rPr>
          <w:noProof/>
        </w:rPr>
        <w:t>1</w:t>
      </w:r>
      <w:r w:rsidR="008C5499">
        <w:rPr>
          <w:noProof/>
        </w:rPr>
        <w:fldChar w:fldCharType="end"/>
      </w:r>
      <w:r>
        <w:t>: Testing results</w:t>
      </w:r>
      <w:bookmarkEnd w:id="6"/>
    </w:p>
    <w:tbl>
      <w:tblPr>
        <w:tblStyle w:val="GridTable5Dark"/>
        <w:tblW w:w="8950" w:type="dxa"/>
        <w:tblLook w:val="0420" w:firstRow="1" w:lastRow="0" w:firstColumn="0" w:lastColumn="0" w:noHBand="0" w:noVBand="1"/>
      </w:tblPr>
      <w:tblGrid>
        <w:gridCol w:w="850"/>
        <w:gridCol w:w="2547"/>
        <w:gridCol w:w="2268"/>
        <w:gridCol w:w="1701"/>
        <w:gridCol w:w="1584"/>
      </w:tblGrid>
      <w:tr w:rsidR="00C22641" w:rsidRPr="003B155C" w14:paraId="36A80F67" w14:textId="77777777" w:rsidTr="00422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0" w:type="dxa"/>
          </w:tcPr>
          <w:p w14:paraId="5E4D7094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Case</w:t>
            </w:r>
          </w:p>
        </w:tc>
        <w:tc>
          <w:tcPr>
            <w:tcW w:w="2547" w:type="dxa"/>
          </w:tcPr>
          <w:p w14:paraId="5BE4B402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14:paraId="6FDA8D2F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Expected</w:t>
            </w:r>
          </w:p>
        </w:tc>
        <w:tc>
          <w:tcPr>
            <w:tcW w:w="1701" w:type="dxa"/>
          </w:tcPr>
          <w:p w14:paraId="2E6749D3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Actual</w:t>
            </w:r>
          </w:p>
        </w:tc>
        <w:tc>
          <w:tcPr>
            <w:tcW w:w="1584" w:type="dxa"/>
          </w:tcPr>
          <w:p w14:paraId="4B87DFF8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Evidence</w:t>
            </w:r>
          </w:p>
        </w:tc>
      </w:tr>
      <w:tr w:rsidR="00122B36" w14:paraId="09C2821C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6344752" w14:textId="350728D2" w:rsidR="00122B36" w:rsidRDefault="00122B36" w:rsidP="00B97BF6">
            <w:pPr>
              <w:jc w:val="center"/>
            </w:pPr>
            <w:r>
              <w:t>#1</w:t>
            </w:r>
          </w:p>
        </w:tc>
        <w:tc>
          <w:tcPr>
            <w:tcW w:w="2547" w:type="dxa"/>
          </w:tcPr>
          <w:p w14:paraId="4EA10DA6" w14:textId="5BA57302" w:rsidR="00122B36" w:rsidRDefault="00122B36" w:rsidP="00B97BF6">
            <w:r>
              <w:t xml:space="preserve">Run the </w:t>
            </w:r>
            <w:r w:rsidR="00C72992">
              <w:t>GUI</w:t>
            </w:r>
            <w:r>
              <w:t xml:space="preserve"> program</w:t>
            </w:r>
          </w:p>
        </w:tc>
        <w:tc>
          <w:tcPr>
            <w:tcW w:w="2268" w:type="dxa"/>
          </w:tcPr>
          <w:p w14:paraId="139572B2" w14:textId="0259F4E5" w:rsidR="00122B36" w:rsidRDefault="00122B36" w:rsidP="00B97BF6">
            <w:r>
              <w:t xml:space="preserve">Display </w:t>
            </w:r>
            <w:r w:rsidR="00C72992">
              <w:t xml:space="preserve">the </w:t>
            </w:r>
            <w:r>
              <w:t>program</w:t>
            </w:r>
          </w:p>
        </w:tc>
        <w:tc>
          <w:tcPr>
            <w:tcW w:w="1701" w:type="dxa"/>
          </w:tcPr>
          <w:p w14:paraId="675DE4E3" w14:textId="3847B923" w:rsidR="00122B36" w:rsidRDefault="00122B36" w:rsidP="00B97BF6">
            <w:r>
              <w:t>As expected</w:t>
            </w:r>
          </w:p>
        </w:tc>
        <w:tc>
          <w:tcPr>
            <w:tcW w:w="1584" w:type="dxa"/>
          </w:tcPr>
          <w:p w14:paraId="1822CA95" w14:textId="1D7D5769" w:rsidR="00122B36" w:rsidRDefault="00122B36" w:rsidP="0030556D">
            <w:r>
              <w:t xml:space="preserve">Figure </w:t>
            </w:r>
            <w:r w:rsidR="00DC5643">
              <w:t>2</w:t>
            </w:r>
          </w:p>
        </w:tc>
      </w:tr>
      <w:tr w:rsidR="00286E0A" w14:paraId="733BA378" w14:textId="77777777" w:rsidTr="00422E2C">
        <w:tc>
          <w:tcPr>
            <w:tcW w:w="850" w:type="dxa"/>
          </w:tcPr>
          <w:p w14:paraId="7E129E92" w14:textId="29FE6EB5" w:rsidR="00286E0A" w:rsidRDefault="00286E0A" w:rsidP="00B97BF6">
            <w:pPr>
              <w:jc w:val="center"/>
            </w:pPr>
            <w:r>
              <w:t>#2</w:t>
            </w:r>
          </w:p>
        </w:tc>
        <w:tc>
          <w:tcPr>
            <w:tcW w:w="2547" w:type="dxa"/>
          </w:tcPr>
          <w:p w14:paraId="2B5A4AEA" w14:textId="7A179097" w:rsidR="00286E0A" w:rsidRDefault="006D3F8B" w:rsidP="00B97BF6">
            <w:r>
              <w:t>Display Help/About</w:t>
            </w:r>
          </w:p>
        </w:tc>
        <w:tc>
          <w:tcPr>
            <w:tcW w:w="2268" w:type="dxa"/>
          </w:tcPr>
          <w:p w14:paraId="41F8C0DC" w14:textId="797C96B4" w:rsidR="00286E0A" w:rsidRDefault="00A62DFF" w:rsidP="00B97BF6">
            <w:r>
              <w:t xml:space="preserve">Show </w:t>
            </w:r>
            <w:r w:rsidR="006D3F8B">
              <w:t>dialog box</w:t>
            </w:r>
          </w:p>
        </w:tc>
        <w:tc>
          <w:tcPr>
            <w:tcW w:w="1701" w:type="dxa"/>
          </w:tcPr>
          <w:p w14:paraId="7F0B8731" w14:textId="23105C6C" w:rsidR="00286E0A" w:rsidRDefault="00286E0A" w:rsidP="00B97BF6">
            <w:r>
              <w:t xml:space="preserve">As </w:t>
            </w:r>
            <w:r w:rsidR="007F415A">
              <w:t>e</w:t>
            </w:r>
            <w:r>
              <w:t>xpected</w:t>
            </w:r>
          </w:p>
        </w:tc>
        <w:tc>
          <w:tcPr>
            <w:tcW w:w="1584" w:type="dxa"/>
          </w:tcPr>
          <w:p w14:paraId="7C422AD0" w14:textId="77777777" w:rsidR="00286E0A" w:rsidRDefault="00286E0A" w:rsidP="0030556D">
            <w:r>
              <w:t xml:space="preserve">Figure </w:t>
            </w:r>
            <w:r w:rsidR="00A62DFF">
              <w:t>3</w:t>
            </w:r>
          </w:p>
          <w:p w14:paraId="784E69BE" w14:textId="24E8F7B3" w:rsidR="006D3F8B" w:rsidRDefault="006D3F8B" w:rsidP="0030556D">
            <w:r>
              <w:t>Figure 4</w:t>
            </w:r>
          </w:p>
        </w:tc>
      </w:tr>
      <w:tr w:rsidR="00C22641" w14:paraId="6A31B709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6863A1E1" w14:textId="5E351F78" w:rsidR="003B155C" w:rsidRDefault="00500717" w:rsidP="00B97BF6">
            <w:pPr>
              <w:jc w:val="center"/>
            </w:pPr>
            <w:r>
              <w:t>#</w:t>
            </w:r>
            <w:r w:rsidR="00286E0A">
              <w:t>3</w:t>
            </w:r>
          </w:p>
        </w:tc>
        <w:tc>
          <w:tcPr>
            <w:tcW w:w="2547" w:type="dxa"/>
          </w:tcPr>
          <w:p w14:paraId="51462F2C" w14:textId="65BE55B2" w:rsidR="003B155C" w:rsidRDefault="0045502C" w:rsidP="00B97BF6">
            <w:r>
              <w:t>Do File/New</w:t>
            </w:r>
          </w:p>
        </w:tc>
        <w:tc>
          <w:tcPr>
            <w:tcW w:w="2268" w:type="dxa"/>
          </w:tcPr>
          <w:p w14:paraId="0C8C7D2F" w14:textId="7A3A3163" w:rsidR="003B155C" w:rsidRDefault="00A62DFF" w:rsidP="00B97BF6">
            <w:r>
              <w:t xml:space="preserve">Show </w:t>
            </w:r>
            <w:r w:rsidR="0045502C">
              <w:t>empty table</w:t>
            </w:r>
          </w:p>
        </w:tc>
        <w:tc>
          <w:tcPr>
            <w:tcW w:w="1701" w:type="dxa"/>
          </w:tcPr>
          <w:p w14:paraId="04AB3185" w14:textId="304BE75C" w:rsidR="003B155C" w:rsidRDefault="00F9702A" w:rsidP="00B97BF6">
            <w:r>
              <w:t>As expected</w:t>
            </w:r>
          </w:p>
        </w:tc>
        <w:tc>
          <w:tcPr>
            <w:tcW w:w="1584" w:type="dxa"/>
          </w:tcPr>
          <w:p w14:paraId="33904622" w14:textId="77777777" w:rsidR="0030556D" w:rsidRDefault="0030556D" w:rsidP="00A62DFF">
            <w:r>
              <w:t xml:space="preserve">Figure </w:t>
            </w:r>
            <w:r w:rsidR="0045502C">
              <w:t>5</w:t>
            </w:r>
          </w:p>
          <w:p w14:paraId="36976CB2" w14:textId="6F2E64BB" w:rsidR="0045502C" w:rsidRDefault="0045502C" w:rsidP="00A62DFF">
            <w:r>
              <w:t>Figure 6</w:t>
            </w:r>
          </w:p>
        </w:tc>
      </w:tr>
      <w:tr w:rsidR="00C72992" w14:paraId="3F2B4188" w14:textId="77777777" w:rsidTr="00422E2C">
        <w:tc>
          <w:tcPr>
            <w:tcW w:w="850" w:type="dxa"/>
          </w:tcPr>
          <w:p w14:paraId="556B1EC4" w14:textId="2201468E" w:rsidR="00C72992" w:rsidRDefault="007F415A" w:rsidP="00B97BF6">
            <w:pPr>
              <w:jc w:val="center"/>
            </w:pPr>
            <w:r>
              <w:t>#4</w:t>
            </w:r>
          </w:p>
        </w:tc>
        <w:tc>
          <w:tcPr>
            <w:tcW w:w="2547" w:type="dxa"/>
          </w:tcPr>
          <w:p w14:paraId="09883526" w14:textId="479EF6C7" w:rsidR="00C72992" w:rsidRDefault="007F415A" w:rsidP="00B97BF6">
            <w:r>
              <w:t>Add a Reading</w:t>
            </w:r>
          </w:p>
        </w:tc>
        <w:tc>
          <w:tcPr>
            <w:tcW w:w="2268" w:type="dxa"/>
          </w:tcPr>
          <w:p w14:paraId="496BB484" w14:textId="68809A8F" w:rsidR="00C72992" w:rsidRDefault="007F415A" w:rsidP="00B97BF6">
            <w:r>
              <w:t>Display “Sensor Reading Form”, add new reading to table</w:t>
            </w:r>
          </w:p>
        </w:tc>
        <w:tc>
          <w:tcPr>
            <w:tcW w:w="1701" w:type="dxa"/>
          </w:tcPr>
          <w:p w14:paraId="43F91142" w14:textId="00A28F03" w:rsidR="00C72992" w:rsidRDefault="007F415A" w:rsidP="00B97BF6">
            <w:r>
              <w:t>As expected</w:t>
            </w:r>
          </w:p>
        </w:tc>
        <w:tc>
          <w:tcPr>
            <w:tcW w:w="1584" w:type="dxa"/>
          </w:tcPr>
          <w:p w14:paraId="71B77552" w14:textId="77777777" w:rsidR="00C72992" w:rsidRDefault="007F415A" w:rsidP="00A62DFF">
            <w:r>
              <w:t>Figure 7</w:t>
            </w:r>
          </w:p>
          <w:p w14:paraId="644755F0" w14:textId="77777777" w:rsidR="007F415A" w:rsidRDefault="007F415A" w:rsidP="00A62DFF">
            <w:r>
              <w:t>Figure 8</w:t>
            </w:r>
          </w:p>
          <w:p w14:paraId="3886DD4F" w14:textId="77777777" w:rsidR="007F415A" w:rsidRDefault="007F415A" w:rsidP="00A62DFF">
            <w:r>
              <w:t>Figure 9</w:t>
            </w:r>
          </w:p>
          <w:p w14:paraId="58D71ACF" w14:textId="77777777" w:rsidR="007F415A" w:rsidRDefault="007F415A" w:rsidP="00A62DFF">
            <w:r>
              <w:t>Figure 10</w:t>
            </w:r>
          </w:p>
          <w:p w14:paraId="4517DAA2" w14:textId="5810EC02" w:rsidR="000951EE" w:rsidRDefault="000951EE" w:rsidP="00A62DFF">
            <w:r>
              <w:t>Figure 11</w:t>
            </w:r>
          </w:p>
        </w:tc>
      </w:tr>
      <w:tr w:rsidR="00C72992" w14:paraId="60EC51FF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97DDF96" w14:textId="366D6E4F" w:rsidR="00C72992" w:rsidRDefault="00685AD9" w:rsidP="00B97BF6">
            <w:pPr>
              <w:jc w:val="center"/>
            </w:pPr>
            <w:r>
              <w:t>#5</w:t>
            </w:r>
          </w:p>
        </w:tc>
        <w:tc>
          <w:tcPr>
            <w:tcW w:w="2547" w:type="dxa"/>
          </w:tcPr>
          <w:p w14:paraId="6CF76DE2" w14:textId="2260326D" w:rsidR="00C72992" w:rsidRDefault="00685AD9" w:rsidP="00B97BF6">
            <w:r>
              <w:t>Save to file: “SensorData1.csv”</w:t>
            </w:r>
          </w:p>
        </w:tc>
        <w:tc>
          <w:tcPr>
            <w:tcW w:w="2268" w:type="dxa"/>
          </w:tcPr>
          <w:p w14:paraId="6B3F629F" w14:textId="45AEC759" w:rsidR="00C72992" w:rsidRDefault="00685AD9" w:rsidP="00B97BF6">
            <w:r>
              <w:t>Show process of saving data to file</w:t>
            </w:r>
          </w:p>
        </w:tc>
        <w:tc>
          <w:tcPr>
            <w:tcW w:w="1701" w:type="dxa"/>
          </w:tcPr>
          <w:p w14:paraId="79B760C6" w14:textId="080AABDF" w:rsidR="00C72992" w:rsidRDefault="00685AD9" w:rsidP="00B97BF6">
            <w:r>
              <w:t>As expected</w:t>
            </w:r>
          </w:p>
        </w:tc>
        <w:tc>
          <w:tcPr>
            <w:tcW w:w="1584" w:type="dxa"/>
          </w:tcPr>
          <w:p w14:paraId="56555CE7" w14:textId="77777777" w:rsidR="00C72992" w:rsidRDefault="00685AD9" w:rsidP="00A62DFF">
            <w:r>
              <w:t>Figure 12</w:t>
            </w:r>
          </w:p>
          <w:p w14:paraId="62CB44CE" w14:textId="77777777" w:rsidR="00685AD9" w:rsidRDefault="00685AD9" w:rsidP="00A62DFF">
            <w:r>
              <w:t>Figure 13</w:t>
            </w:r>
          </w:p>
          <w:p w14:paraId="0B08853E" w14:textId="38234277" w:rsidR="00685AD9" w:rsidRDefault="00685AD9" w:rsidP="00A62DFF">
            <w:r>
              <w:t>Figure 14</w:t>
            </w:r>
          </w:p>
        </w:tc>
      </w:tr>
      <w:tr w:rsidR="00C72992" w14:paraId="6957A54B" w14:textId="77777777" w:rsidTr="00422E2C">
        <w:tc>
          <w:tcPr>
            <w:tcW w:w="850" w:type="dxa"/>
          </w:tcPr>
          <w:p w14:paraId="65127F7F" w14:textId="165AF024" w:rsidR="00C72992" w:rsidRDefault="008577F1" w:rsidP="00B97BF6">
            <w:pPr>
              <w:jc w:val="center"/>
            </w:pPr>
            <w:r>
              <w:t>#6</w:t>
            </w:r>
          </w:p>
        </w:tc>
        <w:tc>
          <w:tcPr>
            <w:tcW w:w="2547" w:type="dxa"/>
          </w:tcPr>
          <w:p w14:paraId="11B21F81" w14:textId="114D456A" w:rsidR="00C72992" w:rsidRDefault="008577F1" w:rsidP="00B97BF6">
            <w:r>
              <w:t>Close file</w:t>
            </w:r>
          </w:p>
        </w:tc>
        <w:tc>
          <w:tcPr>
            <w:tcW w:w="2268" w:type="dxa"/>
          </w:tcPr>
          <w:p w14:paraId="796F4EB5" w14:textId="75DD6479" w:rsidR="00C72992" w:rsidRDefault="008577F1" w:rsidP="00B97BF6">
            <w:r>
              <w:t>Back to empty page</w:t>
            </w:r>
          </w:p>
        </w:tc>
        <w:tc>
          <w:tcPr>
            <w:tcW w:w="1701" w:type="dxa"/>
          </w:tcPr>
          <w:p w14:paraId="3E2B7475" w14:textId="5DDFF909" w:rsidR="00C72992" w:rsidRDefault="008577F1" w:rsidP="00B97BF6">
            <w:r>
              <w:t>As expected</w:t>
            </w:r>
          </w:p>
        </w:tc>
        <w:tc>
          <w:tcPr>
            <w:tcW w:w="1584" w:type="dxa"/>
          </w:tcPr>
          <w:p w14:paraId="5E3C97DC" w14:textId="77777777" w:rsidR="00C72992" w:rsidRDefault="008577F1" w:rsidP="00A62DFF">
            <w:r>
              <w:t>Figure 15</w:t>
            </w:r>
          </w:p>
          <w:p w14:paraId="241F8C57" w14:textId="116D72F3" w:rsidR="008577F1" w:rsidRDefault="008577F1" w:rsidP="00A62DFF">
            <w:r>
              <w:t>Figure 16</w:t>
            </w:r>
          </w:p>
        </w:tc>
      </w:tr>
      <w:tr w:rsidR="00C72992" w14:paraId="2F9CB91A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43E16479" w14:textId="77F90C62" w:rsidR="00C72992" w:rsidRDefault="002111EF" w:rsidP="00B97BF6">
            <w:pPr>
              <w:jc w:val="center"/>
            </w:pPr>
            <w:r>
              <w:t>#7</w:t>
            </w:r>
          </w:p>
        </w:tc>
        <w:tc>
          <w:tcPr>
            <w:tcW w:w="2547" w:type="dxa"/>
          </w:tcPr>
          <w:p w14:paraId="38D85198" w14:textId="1FD42D0B" w:rsidR="00C72992" w:rsidRDefault="002111EF" w:rsidP="00B97BF6">
            <w:r>
              <w:t>Open csv file: “SensorData.csv”</w:t>
            </w:r>
          </w:p>
        </w:tc>
        <w:tc>
          <w:tcPr>
            <w:tcW w:w="2268" w:type="dxa"/>
          </w:tcPr>
          <w:p w14:paraId="5DBF13AD" w14:textId="37DD7E7C" w:rsidR="00C72992" w:rsidRDefault="002111EF" w:rsidP="00B97BF6">
            <w:r>
              <w:t>Show table of data loaded</w:t>
            </w:r>
          </w:p>
        </w:tc>
        <w:tc>
          <w:tcPr>
            <w:tcW w:w="1701" w:type="dxa"/>
          </w:tcPr>
          <w:p w14:paraId="0662BD6D" w14:textId="63428293" w:rsidR="00C72992" w:rsidRDefault="002111EF" w:rsidP="00B97BF6">
            <w:r>
              <w:t>As expected</w:t>
            </w:r>
          </w:p>
        </w:tc>
        <w:tc>
          <w:tcPr>
            <w:tcW w:w="1584" w:type="dxa"/>
          </w:tcPr>
          <w:p w14:paraId="4C14D9C6" w14:textId="77777777" w:rsidR="00C72992" w:rsidRDefault="002111EF" w:rsidP="00A62DFF">
            <w:r>
              <w:t>Figure 17</w:t>
            </w:r>
          </w:p>
          <w:p w14:paraId="41B9401B" w14:textId="77777777" w:rsidR="002111EF" w:rsidRDefault="002111EF" w:rsidP="00A62DFF">
            <w:r>
              <w:t>Figure 18</w:t>
            </w:r>
          </w:p>
          <w:p w14:paraId="1509AF74" w14:textId="234A08B1" w:rsidR="002111EF" w:rsidRDefault="002111EF" w:rsidP="00A62DFF">
            <w:r>
              <w:t>Figure 19</w:t>
            </w:r>
          </w:p>
        </w:tc>
      </w:tr>
      <w:tr w:rsidR="00C72992" w14:paraId="630B01CE" w14:textId="77777777" w:rsidTr="00422E2C">
        <w:tc>
          <w:tcPr>
            <w:tcW w:w="850" w:type="dxa"/>
          </w:tcPr>
          <w:p w14:paraId="2A75EA9F" w14:textId="3E4DB147" w:rsidR="00C72992" w:rsidRDefault="009A686E" w:rsidP="00B97BF6">
            <w:pPr>
              <w:jc w:val="center"/>
            </w:pPr>
            <w:r>
              <w:t>#8</w:t>
            </w:r>
          </w:p>
        </w:tc>
        <w:tc>
          <w:tcPr>
            <w:tcW w:w="2547" w:type="dxa"/>
          </w:tcPr>
          <w:p w14:paraId="08B696E1" w14:textId="7F58D332" w:rsidR="00C72992" w:rsidRDefault="009A686E" w:rsidP="00B97BF6">
            <w:r>
              <w:t>Try to add incomplete or invalid data</w:t>
            </w:r>
          </w:p>
        </w:tc>
        <w:tc>
          <w:tcPr>
            <w:tcW w:w="2268" w:type="dxa"/>
          </w:tcPr>
          <w:p w14:paraId="5FC6E34B" w14:textId="5903FC13" w:rsidR="00C72992" w:rsidRDefault="009A686E" w:rsidP="00B97BF6">
            <w:r>
              <w:t>Show various error messages</w:t>
            </w:r>
          </w:p>
        </w:tc>
        <w:tc>
          <w:tcPr>
            <w:tcW w:w="1701" w:type="dxa"/>
          </w:tcPr>
          <w:p w14:paraId="6C0A9EDE" w14:textId="701F0D75" w:rsidR="00C72992" w:rsidRDefault="009A686E" w:rsidP="00B97BF6">
            <w:r>
              <w:t>As expected</w:t>
            </w:r>
          </w:p>
        </w:tc>
        <w:tc>
          <w:tcPr>
            <w:tcW w:w="1584" w:type="dxa"/>
          </w:tcPr>
          <w:p w14:paraId="6363AD9D" w14:textId="77777777" w:rsidR="00C72992" w:rsidRDefault="009A686E" w:rsidP="00A62DFF">
            <w:r>
              <w:t>Figure 20</w:t>
            </w:r>
          </w:p>
          <w:p w14:paraId="4606A715" w14:textId="77777777" w:rsidR="009A686E" w:rsidRDefault="009A686E" w:rsidP="00A62DFF">
            <w:r>
              <w:t>Figure 21</w:t>
            </w:r>
          </w:p>
          <w:p w14:paraId="75825807" w14:textId="77777777" w:rsidR="009A686E" w:rsidRDefault="009A686E" w:rsidP="00A62DFF">
            <w:r>
              <w:t>Figure 22</w:t>
            </w:r>
          </w:p>
          <w:p w14:paraId="51639797" w14:textId="77777777" w:rsidR="009A686E" w:rsidRDefault="009A686E" w:rsidP="00A62DFF">
            <w:r>
              <w:t>Figure 23</w:t>
            </w:r>
          </w:p>
          <w:p w14:paraId="0C2CF5BD" w14:textId="77777777" w:rsidR="009A686E" w:rsidRDefault="009A686E" w:rsidP="00A62DFF">
            <w:r>
              <w:t>Figure 24</w:t>
            </w:r>
          </w:p>
          <w:p w14:paraId="0D938B87" w14:textId="77777777" w:rsidR="00843BC9" w:rsidRDefault="00843BC9" w:rsidP="00A62DFF">
            <w:r>
              <w:t>Figure 25</w:t>
            </w:r>
          </w:p>
          <w:p w14:paraId="35EEEC45" w14:textId="77777777" w:rsidR="00843BC9" w:rsidRDefault="00843BC9" w:rsidP="00A62DFF">
            <w:r>
              <w:t>Figure 26</w:t>
            </w:r>
          </w:p>
          <w:p w14:paraId="1DE539E0" w14:textId="77777777" w:rsidR="00843BC9" w:rsidRDefault="00843BC9" w:rsidP="00A62DFF">
            <w:r>
              <w:t>Figure 27</w:t>
            </w:r>
          </w:p>
          <w:p w14:paraId="6E7D96B1" w14:textId="00F1A214" w:rsidR="00843BC9" w:rsidRDefault="00843BC9" w:rsidP="00A62DFF">
            <w:r>
              <w:t>Figure 28</w:t>
            </w:r>
          </w:p>
        </w:tc>
      </w:tr>
      <w:tr w:rsidR="00C72992" w14:paraId="680F8630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38511F44" w14:textId="2067EB8C" w:rsidR="00C72992" w:rsidRDefault="00843BC9" w:rsidP="00B97BF6">
            <w:pPr>
              <w:jc w:val="center"/>
            </w:pPr>
            <w:r>
              <w:t>#9</w:t>
            </w:r>
          </w:p>
        </w:tc>
        <w:tc>
          <w:tcPr>
            <w:tcW w:w="2547" w:type="dxa"/>
          </w:tcPr>
          <w:p w14:paraId="1B294EF8" w14:textId="3F2A730A" w:rsidR="00C72992" w:rsidRDefault="00843BC9" w:rsidP="00B97BF6">
            <w:r>
              <w:t>Try to Close the file</w:t>
            </w:r>
          </w:p>
        </w:tc>
        <w:tc>
          <w:tcPr>
            <w:tcW w:w="2268" w:type="dxa"/>
          </w:tcPr>
          <w:p w14:paraId="1AC73CB7" w14:textId="76800851" w:rsidR="00C72992" w:rsidRDefault="00843BC9" w:rsidP="00B97BF6">
            <w:r>
              <w:t>Warning dialog</w:t>
            </w:r>
          </w:p>
        </w:tc>
        <w:tc>
          <w:tcPr>
            <w:tcW w:w="1701" w:type="dxa"/>
          </w:tcPr>
          <w:p w14:paraId="6870E9EE" w14:textId="3CAFCB3B" w:rsidR="00C72992" w:rsidRDefault="00843BC9" w:rsidP="00B97BF6">
            <w:r>
              <w:t>As expected</w:t>
            </w:r>
          </w:p>
        </w:tc>
        <w:tc>
          <w:tcPr>
            <w:tcW w:w="1584" w:type="dxa"/>
          </w:tcPr>
          <w:p w14:paraId="18A60AF6" w14:textId="77777777" w:rsidR="00C72992" w:rsidRDefault="00843BC9" w:rsidP="00A62DFF">
            <w:r>
              <w:t>Figure 29</w:t>
            </w:r>
          </w:p>
          <w:p w14:paraId="4ECB4B2B" w14:textId="6C8ADC93" w:rsidR="00843BC9" w:rsidRDefault="00843BC9" w:rsidP="00A62DFF">
            <w:r>
              <w:t>Figure 30</w:t>
            </w:r>
          </w:p>
        </w:tc>
      </w:tr>
      <w:tr w:rsidR="00C72992" w14:paraId="058C64C9" w14:textId="77777777" w:rsidTr="00422E2C">
        <w:tc>
          <w:tcPr>
            <w:tcW w:w="850" w:type="dxa"/>
          </w:tcPr>
          <w:p w14:paraId="369BC9E9" w14:textId="11C0BB08" w:rsidR="00C72992" w:rsidRDefault="00BF5F89" w:rsidP="00B97BF6">
            <w:pPr>
              <w:jc w:val="center"/>
            </w:pPr>
            <w:r>
              <w:t>#10</w:t>
            </w:r>
          </w:p>
        </w:tc>
        <w:tc>
          <w:tcPr>
            <w:tcW w:w="2547" w:type="dxa"/>
          </w:tcPr>
          <w:p w14:paraId="119DCDC2" w14:textId="2E9B0623" w:rsidR="00C72992" w:rsidRDefault="00BF5F89" w:rsidP="00B97BF6">
            <w:r>
              <w:t>Try to Exit program</w:t>
            </w:r>
          </w:p>
        </w:tc>
        <w:tc>
          <w:tcPr>
            <w:tcW w:w="2268" w:type="dxa"/>
          </w:tcPr>
          <w:p w14:paraId="6DEB4458" w14:textId="2DEF272B" w:rsidR="00C72992" w:rsidRDefault="00BF5F89" w:rsidP="00B97BF6">
            <w:r>
              <w:t>Warning dialog</w:t>
            </w:r>
          </w:p>
        </w:tc>
        <w:tc>
          <w:tcPr>
            <w:tcW w:w="1701" w:type="dxa"/>
          </w:tcPr>
          <w:p w14:paraId="75A9DF00" w14:textId="532FF368" w:rsidR="00C72992" w:rsidRDefault="00BF5F89" w:rsidP="00B97BF6">
            <w:r>
              <w:t>As expected</w:t>
            </w:r>
          </w:p>
        </w:tc>
        <w:tc>
          <w:tcPr>
            <w:tcW w:w="1584" w:type="dxa"/>
          </w:tcPr>
          <w:p w14:paraId="78075B5D" w14:textId="77777777" w:rsidR="00C72992" w:rsidRDefault="00BF5F89" w:rsidP="00A62DFF">
            <w:r>
              <w:t>Figure 31</w:t>
            </w:r>
          </w:p>
          <w:p w14:paraId="2D1E6E57" w14:textId="77777777" w:rsidR="00BF5F89" w:rsidRDefault="00BF5F89" w:rsidP="00A62DFF">
            <w:r>
              <w:t>Figure 32</w:t>
            </w:r>
          </w:p>
          <w:p w14:paraId="5D1AA61A" w14:textId="77777777" w:rsidR="00BF5F89" w:rsidRDefault="00BF5F89" w:rsidP="00A62DFF">
            <w:r>
              <w:t>Figure 33</w:t>
            </w:r>
          </w:p>
          <w:p w14:paraId="672724EA" w14:textId="77777777" w:rsidR="00BF5F89" w:rsidRDefault="00BF5F89" w:rsidP="00A62DFF">
            <w:r>
              <w:t>Figure 34</w:t>
            </w:r>
          </w:p>
          <w:p w14:paraId="22F67055" w14:textId="77777777" w:rsidR="00BF5F89" w:rsidRDefault="00BF5F89" w:rsidP="00A62DFF">
            <w:r>
              <w:t>Figure 35</w:t>
            </w:r>
          </w:p>
          <w:p w14:paraId="10DCE6BC" w14:textId="0C7DB79A" w:rsidR="00BF5F89" w:rsidRDefault="00BF5F89" w:rsidP="00A62DFF">
            <w:r>
              <w:t>Figure 36</w:t>
            </w:r>
          </w:p>
        </w:tc>
      </w:tr>
      <w:tr w:rsidR="00C72992" w14:paraId="5F714823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603261E" w14:textId="6C8BA0A6" w:rsidR="00C72992" w:rsidRDefault="004F4215" w:rsidP="00B97BF6">
            <w:pPr>
              <w:jc w:val="center"/>
            </w:pPr>
            <w:r>
              <w:t>#11</w:t>
            </w:r>
          </w:p>
        </w:tc>
        <w:tc>
          <w:tcPr>
            <w:tcW w:w="2547" w:type="dxa"/>
          </w:tcPr>
          <w:p w14:paraId="71DA4874" w14:textId="059593A3" w:rsidR="00C72992" w:rsidRDefault="004F4215" w:rsidP="00B97BF6">
            <w:r>
              <w:t>Save and Exit</w:t>
            </w:r>
          </w:p>
        </w:tc>
        <w:tc>
          <w:tcPr>
            <w:tcW w:w="2268" w:type="dxa"/>
          </w:tcPr>
          <w:p w14:paraId="5E1A7835" w14:textId="3C7E4B02" w:rsidR="00C72992" w:rsidRDefault="004F4215" w:rsidP="00B97BF6">
            <w:r>
              <w:t>Program terminates without complaints.</w:t>
            </w:r>
          </w:p>
        </w:tc>
        <w:tc>
          <w:tcPr>
            <w:tcW w:w="1701" w:type="dxa"/>
          </w:tcPr>
          <w:p w14:paraId="38828303" w14:textId="3CD7AE10" w:rsidR="00C72992" w:rsidRDefault="004F4215" w:rsidP="00B97BF6">
            <w:r>
              <w:t>As expected</w:t>
            </w:r>
          </w:p>
        </w:tc>
        <w:tc>
          <w:tcPr>
            <w:tcW w:w="1584" w:type="dxa"/>
          </w:tcPr>
          <w:p w14:paraId="0AD65237" w14:textId="77777777" w:rsidR="00C72992" w:rsidRDefault="004F4215" w:rsidP="00A62DFF">
            <w:r>
              <w:t>Figure 37</w:t>
            </w:r>
          </w:p>
          <w:p w14:paraId="01E8EA4D" w14:textId="636742CB" w:rsidR="004F4215" w:rsidRDefault="004F4215" w:rsidP="00A62DFF">
            <w:r>
              <w:t>Figure 38</w:t>
            </w:r>
          </w:p>
        </w:tc>
      </w:tr>
    </w:tbl>
    <w:p w14:paraId="5D464422" w14:textId="55652FE0" w:rsidR="000D5080" w:rsidRDefault="000D5080" w:rsidP="007F50F8"/>
    <w:p w14:paraId="3C531E54" w14:textId="77777777" w:rsidR="00B61107" w:rsidRDefault="00122B36" w:rsidP="00B61107">
      <w:pPr>
        <w:keepNext/>
      </w:pPr>
      <w:r>
        <w:rPr>
          <w:noProof/>
        </w:rPr>
        <w:lastRenderedPageBreak/>
        <w:drawing>
          <wp:inline distT="0" distB="0" distL="0" distR="0" wp14:anchorId="595D03EA" wp14:editId="41EC2D29">
            <wp:extent cx="3682800" cy="37774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800" cy="377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74A6" w14:textId="2D6662F9" w:rsidR="00AE22F3" w:rsidRDefault="00B61107" w:rsidP="00B61107">
      <w:pPr>
        <w:pStyle w:val="Caption"/>
      </w:pPr>
      <w:bookmarkStart w:id="7" w:name="_Toc86249088"/>
      <w:r>
        <w:t xml:space="preserve">Figure </w:t>
      </w:r>
      <w:fldSimple w:instr=" SEQ Figure \* ARABIC ">
        <w:r w:rsidR="006B2DA9">
          <w:rPr>
            <w:noProof/>
          </w:rPr>
          <w:t>2</w:t>
        </w:r>
      </w:fldSimple>
      <w:r>
        <w:t xml:space="preserve"> </w:t>
      </w:r>
      <w:r w:rsidR="00340B14">
        <w:t>–</w:t>
      </w:r>
      <w:r>
        <w:t xml:space="preserve"> </w:t>
      </w:r>
      <w:r w:rsidR="00340B14">
        <w:t>GUI program started</w:t>
      </w:r>
      <w:bookmarkEnd w:id="7"/>
    </w:p>
    <w:p w14:paraId="56F8F9D9" w14:textId="77777777" w:rsidR="006A5308" w:rsidRDefault="006A5308" w:rsidP="006A5308">
      <w:pPr>
        <w:keepNext/>
      </w:pPr>
      <w:r>
        <w:rPr>
          <w:noProof/>
        </w:rPr>
        <w:drawing>
          <wp:inline distT="0" distB="0" distL="0" distR="0" wp14:anchorId="0F775123" wp14:editId="5D76A851">
            <wp:extent cx="3700556" cy="380520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556" cy="38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3A6F" w14:textId="30EB0545" w:rsidR="00342B17" w:rsidRDefault="006A5308" w:rsidP="006A5308">
      <w:pPr>
        <w:pStyle w:val="Caption"/>
      </w:pPr>
      <w:bookmarkStart w:id="8" w:name="_Toc86249089"/>
      <w:r>
        <w:t xml:space="preserve">Figure </w:t>
      </w:r>
      <w:fldSimple w:instr=" SEQ Figure \* ARABIC ">
        <w:r w:rsidR="006B2DA9">
          <w:rPr>
            <w:noProof/>
          </w:rPr>
          <w:t>3</w:t>
        </w:r>
      </w:fldSimple>
      <w:r>
        <w:t xml:space="preserve"> </w:t>
      </w:r>
      <w:r w:rsidR="00A62DFF">
        <w:t>–</w:t>
      </w:r>
      <w:r>
        <w:t xml:space="preserve"> </w:t>
      </w:r>
      <w:r w:rsidR="006D3F8B">
        <w:t>Display Help/About - A</w:t>
      </w:r>
      <w:bookmarkEnd w:id="8"/>
    </w:p>
    <w:p w14:paraId="75A4C8E2" w14:textId="77777777" w:rsidR="003A7940" w:rsidRDefault="003A7940" w:rsidP="003A7940">
      <w:pPr>
        <w:keepNext/>
      </w:pPr>
      <w:r>
        <w:rPr>
          <w:noProof/>
        </w:rPr>
        <w:lastRenderedPageBreak/>
        <w:drawing>
          <wp:inline distT="0" distB="0" distL="0" distR="0" wp14:anchorId="7E84695A" wp14:editId="7C9A56FE">
            <wp:extent cx="3715200" cy="41819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41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6457" w14:textId="651E7753" w:rsidR="00342B17" w:rsidRDefault="003A7940" w:rsidP="003A7940">
      <w:pPr>
        <w:pStyle w:val="Caption"/>
      </w:pPr>
      <w:bookmarkStart w:id="9" w:name="_Toc86249090"/>
      <w:r>
        <w:t xml:space="preserve">Figure </w:t>
      </w:r>
      <w:fldSimple w:instr=" SEQ Figure \* ARABIC ">
        <w:r w:rsidR="006B2DA9">
          <w:rPr>
            <w:noProof/>
          </w:rPr>
          <w:t>4</w:t>
        </w:r>
      </w:fldSimple>
      <w:r>
        <w:t xml:space="preserve"> </w:t>
      </w:r>
      <w:r w:rsidR="00A62DFF">
        <w:t>–</w:t>
      </w:r>
      <w:r>
        <w:t xml:space="preserve"> </w:t>
      </w:r>
      <w:r w:rsidR="006D3F8B">
        <w:t>Display Help/About – B</w:t>
      </w:r>
      <w:bookmarkEnd w:id="9"/>
    </w:p>
    <w:p w14:paraId="59CD8AD8" w14:textId="77777777" w:rsidR="00641640" w:rsidRDefault="00641640" w:rsidP="00641640">
      <w:pPr>
        <w:keepNext/>
      </w:pPr>
      <w:r>
        <w:rPr>
          <w:noProof/>
        </w:rPr>
        <w:drawing>
          <wp:inline distT="0" distB="0" distL="0" distR="0" wp14:anchorId="6EE92CC5" wp14:editId="02759132">
            <wp:extent cx="3714286" cy="3790282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79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1714" w14:textId="09F4A1BF" w:rsidR="006D3F8B" w:rsidRDefault="00641640" w:rsidP="00641640">
      <w:pPr>
        <w:pStyle w:val="Caption"/>
      </w:pPr>
      <w:bookmarkStart w:id="10" w:name="_Toc86249091"/>
      <w:r>
        <w:t xml:space="preserve">Figure </w:t>
      </w:r>
      <w:fldSimple w:instr=" SEQ Figure \* ARABIC ">
        <w:r w:rsidR="006B2DA9">
          <w:rPr>
            <w:noProof/>
          </w:rPr>
          <w:t>5</w:t>
        </w:r>
      </w:fldSimple>
      <w:r>
        <w:t xml:space="preserve"> - File/New - A</w:t>
      </w:r>
      <w:bookmarkEnd w:id="10"/>
    </w:p>
    <w:p w14:paraId="0A709B1C" w14:textId="77777777" w:rsidR="00641640" w:rsidRDefault="00641640" w:rsidP="00641640">
      <w:pPr>
        <w:keepNext/>
      </w:pPr>
      <w:r>
        <w:rPr>
          <w:noProof/>
        </w:rPr>
        <w:lastRenderedPageBreak/>
        <w:drawing>
          <wp:inline distT="0" distB="0" distL="0" distR="0" wp14:anchorId="3B5B3EE4" wp14:editId="592016A2">
            <wp:extent cx="3723642" cy="379047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2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8565" w14:textId="4864603E" w:rsidR="006D3F8B" w:rsidRDefault="00641640" w:rsidP="00641640">
      <w:pPr>
        <w:pStyle w:val="Caption"/>
      </w:pPr>
      <w:bookmarkStart w:id="11" w:name="_Toc86249092"/>
      <w:r>
        <w:t xml:space="preserve">Figure </w:t>
      </w:r>
      <w:fldSimple w:instr=" SEQ Figure \* ARABIC ">
        <w:r w:rsidR="006B2DA9">
          <w:rPr>
            <w:noProof/>
          </w:rPr>
          <w:t>6</w:t>
        </w:r>
      </w:fldSimple>
      <w:r>
        <w:t xml:space="preserve"> - File/New - B (Untitled)</w:t>
      </w:r>
      <w:bookmarkEnd w:id="11"/>
    </w:p>
    <w:p w14:paraId="6A3AAF73" w14:textId="77777777" w:rsidR="007F1EC6" w:rsidRDefault="00DE056E" w:rsidP="007F1EC6">
      <w:pPr>
        <w:keepNext/>
      </w:pPr>
      <w:r>
        <w:rPr>
          <w:noProof/>
        </w:rPr>
        <w:drawing>
          <wp:inline distT="0" distB="0" distL="0" distR="0" wp14:anchorId="50FDBE1F" wp14:editId="7F7D460B">
            <wp:extent cx="3704762" cy="3809524"/>
            <wp:effectExtent l="0" t="0" r="0" b="63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643F" w14:textId="289EEBB0" w:rsidR="006D3F8B" w:rsidRDefault="007F1EC6" w:rsidP="007F1EC6">
      <w:pPr>
        <w:pStyle w:val="Caption"/>
      </w:pPr>
      <w:bookmarkStart w:id="12" w:name="_Toc86249093"/>
      <w:r>
        <w:t xml:space="preserve">Figure </w:t>
      </w:r>
      <w:fldSimple w:instr=" SEQ Figure \* ARABIC ">
        <w:r w:rsidR="006B2DA9">
          <w:rPr>
            <w:noProof/>
          </w:rPr>
          <w:t>7</w:t>
        </w:r>
      </w:fldSimple>
      <w:r>
        <w:t xml:space="preserve"> - Add a Reading - A</w:t>
      </w:r>
      <w:bookmarkEnd w:id="12"/>
    </w:p>
    <w:p w14:paraId="6D6508DF" w14:textId="77777777" w:rsidR="00FD1980" w:rsidRDefault="00FD1980" w:rsidP="00FD1980">
      <w:pPr>
        <w:keepNext/>
      </w:pPr>
      <w:r>
        <w:rPr>
          <w:noProof/>
        </w:rPr>
        <w:lastRenderedPageBreak/>
        <w:drawing>
          <wp:inline distT="0" distB="0" distL="0" distR="0" wp14:anchorId="0697A24E" wp14:editId="0BF12E60">
            <wp:extent cx="3723809" cy="3809524"/>
            <wp:effectExtent l="0" t="0" r="0" b="635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970A" w14:textId="20F643EA" w:rsidR="006D3F8B" w:rsidRDefault="00FD1980" w:rsidP="00FD1980">
      <w:pPr>
        <w:pStyle w:val="Caption"/>
      </w:pPr>
      <w:bookmarkStart w:id="13" w:name="_Toc86249094"/>
      <w:r>
        <w:t xml:space="preserve">Figure </w:t>
      </w:r>
      <w:fldSimple w:instr=" SEQ Figure \* ARABIC ">
        <w:r w:rsidR="006B2DA9">
          <w:rPr>
            <w:noProof/>
          </w:rPr>
          <w:t>8</w:t>
        </w:r>
      </w:fldSimple>
      <w:r w:rsidRPr="008C3CFD">
        <w:t xml:space="preserve"> - A</w:t>
      </w:r>
      <w:r>
        <w:t>dd a Reading - B (Sensor Reading Form)</w:t>
      </w:r>
      <w:bookmarkEnd w:id="13"/>
    </w:p>
    <w:p w14:paraId="6F90F2FE" w14:textId="77777777" w:rsidR="00FD1980" w:rsidRDefault="00FD1980" w:rsidP="00FD1980">
      <w:pPr>
        <w:keepNext/>
      </w:pPr>
      <w:r>
        <w:rPr>
          <w:noProof/>
        </w:rPr>
        <w:drawing>
          <wp:inline distT="0" distB="0" distL="0" distR="0" wp14:anchorId="1CD78911" wp14:editId="4656BF8B">
            <wp:extent cx="3723809" cy="3800000"/>
            <wp:effectExtent l="0" t="0" r="0" b="0"/>
            <wp:docPr id="6" name="Picture 6" descr="Graphical user interface, application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calenda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4418" w14:textId="59175DB9" w:rsidR="00FD1980" w:rsidRDefault="00FD1980" w:rsidP="00FD1980">
      <w:pPr>
        <w:pStyle w:val="Caption"/>
      </w:pPr>
      <w:bookmarkStart w:id="14" w:name="_Toc86249095"/>
      <w:r>
        <w:t xml:space="preserve">Figure </w:t>
      </w:r>
      <w:fldSimple w:instr=" SEQ Figure \* ARABIC ">
        <w:r w:rsidR="006B2DA9">
          <w:rPr>
            <w:noProof/>
          </w:rPr>
          <w:t>9</w:t>
        </w:r>
      </w:fldSimple>
      <w:r w:rsidRPr="00FF3DD5">
        <w:t xml:space="preserve"> - Add a Reading - </w:t>
      </w:r>
      <w:r>
        <w:t>C</w:t>
      </w:r>
      <w:r w:rsidRPr="00FF3DD5">
        <w:t xml:space="preserve"> (Sensor Reading Form)</w:t>
      </w:r>
      <w:bookmarkEnd w:id="14"/>
    </w:p>
    <w:p w14:paraId="4385B58E" w14:textId="77777777" w:rsidR="00FD1980" w:rsidRDefault="00FD1980" w:rsidP="00FD1980">
      <w:pPr>
        <w:keepNext/>
      </w:pPr>
      <w:r>
        <w:rPr>
          <w:noProof/>
        </w:rPr>
        <w:lastRenderedPageBreak/>
        <w:drawing>
          <wp:inline distT="0" distB="0" distL="0" distR="0" wp14:anchorId="4FC8836A" wp14:editId="2098EC0B">
            <wp:extent cx="3723809" cy="3828571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146F" w14:textId="2CB72117" w:rsidR="00FD1980" w:rsidRDefault="00FD1980" w:rsidP="00FD1980">
      <w:pPr>
        <w:pStyle w:val="Caption"/>
      </w:pPr>
      <w:bookmarkStart w:id="15" w:name="_Toc86249096"/>
      <w:r>
        <w:t xml:space="preserve">Figure </w:t>
      </w:r>
      <w:fldSimple w:instr=" SEQ Figure \* ARABIC ">
        <w:r w:rsidR="006B2DA9">
          <w:rPr>
            <w:noProof/>
          </w:rPr>
          <w:t>10</w:t>
        </w:r>
      </w:fldSimple>
      <w:r w:rsidRPr="00A3263C">
        <w:t xml:space="preserve"> - Add a Reading - </w:t>
      </w:r>
      <w:r>
        <w:t>D</w:t>
      </w:r>
      <w:r w:rsidRPr="00A3263C">
        <w:t xml:space="preserve"> (Sensor Reading Form)</w:t>
      </w:r>
      <w:bookmarkEnd w:id="15"/>
    </w:p>
    <w:p w14:paraId="5F966EA1" w14:textId="77777777" w:rsidR="00FD1980" w:rsidRDefault="00FD1980" w:rsidP="00FD1980">
      <w:pPr>
        <w:keepNext/>
      </w:pPr>
      <w:r>
        <w:rPr>
          <w:noProof/>
        </w:rPr>
        <w:drawing>
          <wp:inline distT="0" distB="0" distL="0" distR="0" wp14:anchorId="56560545" wp14:editId="171782E0">
            <wp:extent cx="3723809" cy="3790476"/>
            <wp:effectExtent l="0" t="0" r="0" b="63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4490" w14:textId="543DF712" w:rsidR="00FD1980" w:rsidRDefault="00FD1980" w:rsidP="00FD1980">
      <w:pPr>
        <w:pStyle w:val="Caption"/>
      </w:pPr>
      <w:bookmarkStart w:id="16" w:name="_Toc86249097"/>
      <w:r>
        <w:t xml:space="preserve">Figure </w:t>
      </w:r>
      <w:fldSimple w:instr=" SEQ Figure \* ARABIC ">
        <w:r w:rsidR="006B2DA9">
          <w:rPr>
            <w:noProof/>
          </w:rPr>
          <w:t>11</w:t>
        </w:r>
      </w:fldSimple>
      <w:r w:rsidRPr="0003528B">
        <w:t xml:space="preserve"> - Add a Reading - B (</w:t>
      </w:r>
      <w:r>
        <w:t>Sensor reading added)</w:t>
      </w:r>
      <w:bookmarkEnd w:id="16"/>
    </w:p>
    <w:p w14:paraId="24D0B3C2" w14:textId="77777777" w:rsidR="00685AD9" w:rsidRDefault="00685AD9" w:rsidP="00685AD9">
      <w:pPr>
        <w:keepNext/>
      </w:pPr>
      <w:r>
        <w:rPr>
          <w:noProof/>
        </w:rPr>
        <w:lastRenderedPageBreak/>
        <w:drawing>
          <wp:inline distT="0" distB="0" distL="0" distR="0" wp14:anchorId="01EE3C67" wp14:editId="61CDE0C7">
            <wp:extent cx="3714286" cy="3790476"/>
            <wp:effectExtent l="0" t="0" r="635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5075" w14:textId="24B80DBB" w:rsidR="00FD1980" w:rsidRDefault="00685AD9" w:rsidP="00685AD9">
      <w:pPr>
        <w:pStyle w:val="Caption"/>
      </w:pPr>
      <w:bookmarkStart w:id="17" w:name="_Toc86249098"/>
      <w:r>
        <w:t xml:space="preserve">Figure </w:t>
      </w:r>
      <w:fldSimple w:instr=" SEQ Figure \* ARABIC ">
        <w:r w:rsidR="006B2DA9">
          <w:rPr>
            <w:noProof/>
          </w:rPr>
          <w:t>12</w:t>
        </w:r>
      </w:fldSimple>
      <w:r>
        <w:t xml:space="preserve"> - Save to file- A</w:t>
      </w:r>
      <w:bookmarkEnd w:id="17"/>
    </w:p>
    <w:p w14:paraId="494F0363" w14:textId="77777777" w:rsidR="00685AD9" w:rsidRDefault="00685AD9" w:rsidP="00685AD9">
      <w:pPr>
        <w:keepNext/>
      </w:pPr>
      <w:r>
        <w:rPr>
          <w:noProof/>
        </w:rPr>
        <w:lastRenderedPageBreak/>
        <w:drawing>
          <wp:inline distT="0" distB="0" distL="0" distR="0" wp14:anchorId="47A50361" wp14:editId="75D7F26A">
            <wp:extent cx="5731510" cy="517017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4868" w14:textId="0653CD98" w:rsidR="00FD1980" w:rsidRDefault="00685AD9" w:rsidP="00685AD9">
      <w:pPr>
        <w:pStyle w:val="Caption"/>
      </w:pPr>
      <w:bookmarkStart w:id="18" w:name="_Toc86249099"/>
      <w:r>
        <w:t xml:space="preserve">Figure </w:t>
      </w:r>
      <w:fldSimple w:instr=" SEQ Figure \* ARABIC ">
        <w:r w:rsidR="006B2DA9">
          <w:rPr>
            <w:noProof/>
          </w:rPr>
          <w:t>13</w:t>
        </w:r>
      </w:fldSimple>
      <w:r w:rsidRPr="007A3EBF">
        <w:t xml:space="preserve"> - Save to file- </w:t>
      </w:r>
      <w:r>
        <w:t>B (Save CSV File As)</w:t>
      </w:r>
      <w:bookmarkEnd w:id="18"/>
    </w:p>
    <w:p w14:paraId="2DDC778B" w14:textId="77777777" w:rsidR="00685AD9" w:rsidRDefault="00685AD9" w:rsidP="00685AD9">
      <w:pPr>
        <w:keepNext/>
      </w:pPr>
      <w:r>
        <w:rPr>
          <w:noProof/>
        </w:rPr>
        <w:lastRenderedPageBreak/>
        <w:drawing>
          <wp:inline distT="0" distB="0" distL="0" distR="0" wp14:anchorId="599822B7" wp14:editId="293E1ABC">
            <wp:extent cx="3742857" cy="387619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0C64" w14:textId="30DB30DD" w:rsidR="00FD1980" w:rsidRDefault="00685AD9" w:rsidP="00685AD9">
      <w:pPr>
        <w:pStyle w:val="Caption"/>
      </w:pPr>
      <w:bookmarkStart w:id="19" w:name="_Toc86249100"/>
      <w:r>
        <w:t xml:space="preserve">Figure </w:t>
      </w:r>
      <w:fldSimple w:instr=" SEQ Figure \* ARABIC ">
        <w:r w:rsidR="006B2DA9">
          <w:rPr>
            <w:noProof/>
          </w:rPr>
          <w:t>14</w:t>
        </w:r>
      </w:fldSimple>
      <w:r w:rsidRPr="00932F5E">
        <w:t xml:space="preserve"> - Save to file- </w:t>
      </w:r>
      <w:r>
        <w:t>C (Status message)</w:t>
      </w:r>
      <w:bookmarkEnd w:id="19"/>
    </w:p>
    <w:p w14:paraId="1ED655CC" w14:textId="77777777" w:rsidR="008577F1" w:rsidRDefault="008577F1" w:rsidP="008577F1">
      <w:pPr>
        <w:keepNext/>
      </w:pPr>
      <w:r>
        <w:rPr>
          <w:noProof/>
        </w:rPr>
        <w:drawing>
          <wp:inline distT="0" distB="0" distL="0" distR="0" wp14:anchorId="04CC4DB9" wp14:editId="21F9EE40">
            <wp:extent cx="3714286" cy="3809524"/>
            <wp:effectExtent l="0" t="0" r="635" b="635"/>
            <wp:docPr id="12" name="Picture 1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PowerPoin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F923" w14:textId="683EA567" w:rsidR="00FD1980" w:rsidRDefault="008577F1" w:rsidP="008577F1">
      <w:pPr>
        <w:pStyle w:val="Caption"/>
      </w:pPr>
      <w:bookmarkStart w:id="20" w:name="_Toc86249101"/>
      <w:r>
        <w:t xml:space="preserve">Figure </w:t>
      </w:r>
      <w:fldSimple w:instr=" SEQ Figure \* ARABIC ">
        <w:r w:rsidR="006B2DA9">
          <w:rPr>
            <w:noProof/>
          </w:rPr>
          <w:t>15</w:t>
        </w:r>
      </w:fldSimple>
      <w:r>
        <w:t xml:space="preserve"> - File/Close</w:t>
      </w:r>
      <w:bookmarkEnd w:id="20"/>
    </w:p>
    <w:p w14:paraId="02A499B5" w14:textId="7FA95EC9" w:rsidR="00FD1980" w:rsidRDefault="00FD1980" w:rsidP="006D3F8B"/>
    <w:p w14:paraId="33D6B5B3" w14:textId="77777777" w:rsidR="008577F1" w:rsidRDefault="008577F1" w:rsidP="008577F1">
      <w:pPr>
        <w:keepNext/>
      </w:pPr>
      <w:r>
        <w:rPr>
          <w:noProof/>
        </w:rPr>
        <w:lastRenderedPageBreak/>
        <w:drawing>
          <wp:inline distT="0" distB="0" distL="0" distR="0" wp14:anchorId="4E4DAADC" wp14:editId="24E6DE3A">
            <wp:extent cx="3704762" cy="3800000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4168" w14:textId="3D51EBB8" w:rsidR="00FD1980" w:rsidRDefault="008577F1" w:rsidP="008577F1">
      <w:pPr>
        <w:pStyle w:val="Caption"/>
      </w:pPr>
      <w:bookmarkStart w:id="21" w:name="_Toc86249102"/>
      <w:r>
        <w:t xml:space="preserve">Figure </w:t>
      </w:r>
      <w:fldSimple w:instr=" SEQ Figure \* ARABIC ">
        <w:r w:rsidR="006B2DA9">
          <w:rPr>
            <w:noProof/>
          </w:rPr>
          <w:t>16</w:t>
        </w:r>
      </w:fldSimple>
      <w:r>
        <w:t xml:space="preserve"> - file closed</w:t>
      </w:r>
      <w:bookmarkEnd w:id="21"/>
    </w:p>
    <w:p w14:paraId="342D2F1A" w14:textId="77777777" w:rsidR="009A686E" w:rsidRDefault="009A686E" w:rsidP="009A686E">
      <w:pPr>
        <w:keepNext/>
      </w:pPr>
      <w:r>
        <w:rPr>
          <w:noProof/>
        </w:rPr>
        <w:drawing>
          <wp:inline distT="0" distB="0" distL="0" distR="0" wp14:anchorId="42E08EE0" wp14:editId="460E810D">
            <wp:extent cx="3685714" cy="3790476"/>
            <wp:effectExtent l="0" t="0" r="0" b="63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3B5F" w14:textId="3ED9F7D4" w:rsidR="00FD1980" w:rsidRDefault="009A686E" w:rsidP="009A686E">
      <w:pPr>
        <w:pStyle w:val="Caption"/>
      </w:pPr>
      <w:bookmarkStart w:id="22" w:name="_Toc86249103"/>
      <w:r>
        <w:t xml:space="preserve">Figure </w:t>
      </w:r>
      <w:fldSimple w:instr=" SEQ Figure \* ARABIC ">
        <w:r w:rsidR="006B2DA9">
          <w:rPr>
            <w:noProof/>
          </w:rPr>
          <w:t>17</w:t>
        </w:r>
      </w:fldSimple>
      <w:r>
        <w:t xml:space="preserve"> - File/Open - A</w:t>
      </w:r>
      <w:bookmarkEnd w:id="22"/>
    </w:p>
    <w:p w14:paraId="228FB218" w14:textId="77777777" w:rsidR="009A686E" w:rsidRDefault="009A686E" w:rsidP="009A686E">
      <w:pPr>
        <w:keepNext/>
      </w:pPr>
      <w:r>
        <w:rPr>
          <w:noProof/>
        </w:rPr>
        <w:lastRenderedPageBreak/>
        <w:drawing>
          <wp:inline distT="0" distB="0" distL="0" distR="0" wp14:anchorId="2FE8A718" wp14:editId="4DAB084F">
            <wp:extent cx="5731510" cy="5217160"/>
            <wp:effectExtent l="0" t="0" r="254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57DE" w14:textId="67A92770" w:rsidR="00FD1980" w:rsidRDefault="009A686E" w:rsidP="009A686E">
      <w:pPr>
        <w:pStyle w:val="Caption"/>
      </w:pPr>
      <w:bookmarkStart w:id="23" w:name="_Toc86249104"/>
      <w:r>
        <w:t xml:space="preserve">Figure </w:t>
      </w:r>
      <w:fldSimple w:instr=" SEQ Figure \* ARABIC ">
        <w:r w:rsidR="006B2DA9">
          <w:rPr>
            <w:noProof/>
          </w:rPr>
          <w:t>18</w:t>
        </w:r>
      </w:fldSimple>
      <w:r>
        <w:t xml:space="preserve"> - File/Open - B (Open CSV File)</w:t>
      </w:r>
      <w:bookmarkEnd w:id="23"/>
    </w:p>
    <w:p w14:paraId="4FAEDDA4" w14:textId="77777777" w:rsidR="009A686E" w:rsidRDefault="009A686E" w:rsidP="009A686E">
      <w:pPr>
        <w:keepNext/>
      </w:pPr>
      <w:r>
        <w:rPr>
          <w:noProof/>
        </w:rPr>
        <w:lastRenderedPageBreak/>
        <w:drawing>
          <wp:inline distT="0" distB="0" distL="0" distR="0" wp14:anchorId="6CBE71AF" wp14:editId="55B0C02B">
            <wp:extent cx="3714286" cy="3800000"/>
            <wp:effectExtent l="0" t="0" r="635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521E" w14:textId="5459C5DF" w:rsidR="00FD1980" w:rsidRDefault="009A686E" w:rsidP="009A686E">
      <w:pPr>
        <w:pStyle w:val="Caption"/>
      </w:pPr>
      <w:bookmarkStart w:id="24" w:name="_Toc86249105"/>
      <w:r>
        <w:t xml:space="preserve">Figure </w:t>
      </w:r>
      <w:fldSimple w:instr=" SEQ Figure \* ARABIC ">
        <w:r w:rsidR="006B2DA9">
          <w:rPr>
            <w:noProof/>
          </w:rPr>
          <w:t>19</w:t>
        </w:r>
      </w:fldSimple>
      <w:r>
        <w:t xml:space="preserve"> - File opened</w:t>
      </w:r>
      <w:bookmarkEnd w:id="24"/>
    </w:p>
    <w:p w14:paraId="739024EE" w14:textId="77777777" w:rsidR="00EF3F97" w:rsidRDefault="00EF3F97" w:rsidP="00EF3F97">
      <w:pPr>
        <w:keepNext/>
      </w:pPr>
      <w:r>
        <w:rPr>
          <w:noProof/>
        </w:rPr>
        <w:drawing>
          <wp:inline distT="0" distB="0" distL="0" distR="0" wp14:anchorId="40964A47" wp14:editId="1B61BD12">
            <wp:extent cx="3695238" cy="3790476"/>
            <wp:effectExtent l="0" t="0" r="635" b="63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A9E7" w14:textId="04650ECC" w:rsidR="00FD1980" w:rsidRDefault="00EF3F97" w:rsidP="00EF3F97">
      <w:pPr>
        <w:pStyle w:val="Caption"/>
      </w:pPr>
      <w:bookmarkStart w:id="25" w:name="_Toc86249106"/>
      <w:r>
        <w:t xml:space="preserve">Figure </w:t>
      </w:r>
      <w:fldSimple w:instr=" SEQ Figure \* ARABIC ">
        <w:r w:rsidR="006B2DA9">
          <w:rPr>
            <w:noProof/>
          </w:rPr>
          <w:t>20</w:t>
        </w:r>
      </w:fldSimple>
      <w:r>
        <w:t xml:space="preserve"> - Test data validation - A (Add reading)</w:t>
      </w:r>
      <w:bookmarkEnd w:id="25"/>
    </w:p>
    <w:p w14:paraId="037FEDAC" w14:textId="77777777" w:rsidR="00EF3F97" w:rsidRDefault="00EF3F97" w:rsidP="00EF3F97">
      <w:pPr>
        <w:keepNext/>
      </w:pPr>
      <w:r>
        <w:rPr>
          <w:noProof/>
        </w:rPr>
        <w:lastRenderedPageBreak/>
        <w:drawing>
          <wp:inline distT="0" distB="0" distL="0" distR="0" wp14:anchorId="71D948AE" wp14:editId="3F76EAE8">
            <wp:extent cx="3695238" cy="3809524"/>
            <wp:effectExtent l="0" t="0" r="635" b="635"/>
            <wp:docPr id="18" name="Picture 1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B792" w14:textId="78F1ABD5" w:rsidR="00EF3F97" w:rsidRDefault="00EF3F97" w:rsidP="00EF3F97">
      <w:pPr>
        <w:pStyle w:val="Caption"/>
      </w:pPr>
      <w:bookmarkStart w:id="26" w:name="_Toc86249107"/>
      <w:r>
        <w:t xml:space="preserve">Figure </w:t>
      </w:r>
      <w:fldSimple w:instr=" SEQ Figure \* ARABIC ">
        <w:r w:rsidR="006B2DA9">
          <w:rPr>
            <w:noProof/>
          </w:rPr>
          <w:t>21</w:t>
        </w:r>
      </w:fldSimple>
      <w:r w:rsidRPr="001E434A">
        <w:t xml:space="preserve"> - Test data validation - </w:t>
      </w:r>
      <w:r>
        <w:t>B</w:t>
      </w:r>
      <w:r w:rsidRPr="001E434A">
        <w:t xml:space="preserve"> (Add </w:t>
      </w:r>
      <w:r>
        <w:t>empty data)</w:t>
      </w:r>
      <w:bookmarkEnd w:id="26"/>
    </w:p>
    <w:p w14:paraId="5DB0C956" w14:textId="77777777" w:rsidR="00EF3F97" w:rsidRDefault="00EF3F97" w:rsidP="00EF3F97">
      <w:pPr>
        <w:keepNext/>
      </w:pPr>
      <w:r>
        <w:rPr>
          <w:noProof/>
        </w:rPr>
        <w:drawing>
          <wp:inline distT="0" distB="0" distL="0" distR="0" wp14:anchorId="44B43C6F" wp14:editId="0DE9C503">
            <wp:extent cx="3742857" cy="3809524"/>
            <wp:effectExtent l="0" t="0" r="0" b="63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4F20" w14:textId="5AEF528C" w:rsidR="00EF3F97" w:rsidRDefault="00EF3F97" w:rsidP="00EF3F97">
      <w:pPr>
        <w:pStyle w:val="Caption"/>
      </w:pPr>
      <w:bookmarkStart w:id="27" w:name="_Toc86249108"/>
      <w:r>
        <w:t xml:space="preserve">Figure </w:t>
      </w:r>
      <w:fldSimple w:instr=" SEQ Figure \* ARABIC ">
        <w:r w:rsidR="006B2DA9">
          <w:rPr>
            <w:noProof/>
          </w:rPr>
          <w:t>22</w:t>
        </w:r>
      </w:fldSimple>
      <w:r w:rsidRPr="00365EA0">
        <w:t xml:space="preserve"> - Test data validation - </w:t>
      </w:r>
      <w:r>
        <w:t>C</w:t>
      </w:r>
      <w:r w:rsidRPr="00365EA0">
        <w:t xml:space="preserve"> (</w:t>
      </w:r>
      <w:r>
        <w:t>Validation failed</w:t>
      </w:r>
      <w:r w:rsidRPr="00365EA0">
        <w:t>)</w:t>
      </w:r>
      <w:bookmarkEnd w:id="27"/>
    </w:p>
    <w:p w14:paraId="57BDE099" w14:textId="77777777" w:rsidR="00EF3F97" w:rsidRDefault="00EF3F97" w:rsidP="00EF3F97">
      <w:pPr>
        <w:keepNext/>
      </w:pPr>
      <w:r>
        <w:rPr>
          <w:noProof/>
        </w:rPr>
        <w:lastRenderedPageBreak/>
        <w:drawing>
          <wp:inline distT="0" distB="0" distL="0" distR="0" wp14:anchorId="6621B1C4" wp14:editId="7D6F6100">
            <wp:extent cx="3723809" cy="3809524"/>
            <wp:effectExtent l="0" t="0" r="0" b="635"/>
            <wp:docPr id="20" name="Picture 2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2BC8" w14:textId="5004AD22" w:rsidR="00EF3F97" w:rsidRDefault="00EF3F97" w:rsidP="00EF3F97">
      <w:pPr>
        <w:pStyle w:val="Caption"/>
      </w:pPr>
      <w:bookmarkStart w:id="28" w:name="_Toc86249109"/>
      <w:r>
        <w:t xml:space="preserve">Figure </w:t>
      </w:r>
      <w:fldSimple w:instr=" SEQ Figure \* ARABIC ">
        <w:r w:rsidR="006B2DA9">
          <w:rPr>
            <w:noProof/>
          </w:rPr>
          <w:t>23</w:t>
        </w:r>
      </w:fldSimple>
      <w:r w:rsidRPr="00E8726F">
        <w:t xml:space="preserve"> - Test data validation - </w:t>
      </w:r>
      <w:r>
        <w:t>D</w:t>
      </w:r>
      <w:r w:rsidRPr="00E8726F">
        <w:t xml:space="preserve"> (</w:t>
      </w:r>
      <w:r>
        <w:t>Bad data</w:t>
      </w:r>
      <w:r w:rsidRPr="00E8726F">
        <w:t>)</w:t>
      </w:r>
      <w:bookmarkEnd w:id="28"/>
    </w:p>
    <w:p w14:paraId="3F665BE0" w14:textId="77777777" w:rsidR="00EF3F97" w:rsidRDefault="00EF3F97" w:rsidP="00EF3F97">
      <w:pPr>
        <w:keepNext/>
      </w:pPr>
      <w:r>
        <w:rPr>
          <w:noProof/>
        </w:rPr>
        <w:drawing>
          <wp:inline distT="0" distB="0" distL="0" distR="0" wp14:anchorId="2FE39B83" wp14:editId="07497708">
            <wp:extent cx="3723809" cy="3790476"/>
            <wp:effectExtent l="0" t="0" r="0" b="63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3790" w14:textId="7C392903" w:rsidR="00EF3F97" w:rsidRDefault="00EF3F97" w:rsidP="00EF3F97">
      <w:pPr>
        <w:pStyle w:val="Caption"/>
      </w:pPr>
      <w:bookmarkStart w:id="29" w:name="_Toc86249110"/>
      <w:r>
        <w:t xml:space="preserve">Figure </w:t>
      </w:r>
      <w:fldSimple w:instr=" SEQ Figure \* ARABIC ">
        <w:r w:rsidR="006B2DA9">
          <w:rPr>
            <w:noProof/>
          </w:rPr>
          <w:t>24</w:t>
        </w:r>
      </w:fldSimple>
      <w:r w:rsidRPr="00673C9B">
        <w:t xml:space="preserve"> - Test data validation - </w:t>
      </w:r>
      <w:r>
        <w:t>E</w:t>
      </w:r>
      <w:r w:rsidRPr="00673C9B">
        <w:t xml:space="preserve"> (Validation failed)</w:t>
      </w:r>
      <w:bookmarkEnd w:id="29"/>
    </w:p>
    <w:p w14:paraId="27C70C92" w14:textId="77777777" w:rsidR="00D86E2B" w:rsidRDefault="00D86E2B" w:rsidP="00D86E2B">
      <w:pPr>
        <w:keepNext/>
      </w:pPr>
      <w:r>
        <w:rPr>
          <w:noProof/>
        </w:rPr>
        <w:lastRenderedPageBreak/>
        <w:drawing>
          <wp:inline distT="0" distB="0" distL="0" distR="0" wp14:anchorId="5C1C4E21" wp14:editId="249495CC">
            <wp:extent cx="3704762" cy="380000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8EA3" w14:textId="34C73780" w:rsidR="00EF3F97" w:rsidRDefault="00D86E2B" w:rsidP="00D86E2B">
      <w:pPr>
        <w:pStyle w:val="Caption"/>
      </w:pPr>
      <w:bookmarkStart w:id="30" w:name="_Toc86249111"/>
      <w:r>
        <w:t xml:space="preserve">Figure </w:t>
      </w:r>
      <w:fldSimple w:instr=" SEQ Figure \* ARABIC ">
        <w:r w:rsidR="006B2DA9">
          <w:rPr>
            <w:noProof/>
          </w:rPr>
          <w:t>25</w:t>
        </w:r>
      </w:fldSimple>
      <w:r w:rsidRPr="00427C04">
        <w:t xml:space="preserve"> - Test data validation - </w:t>
      </w:r>
      <w:r>
        <w:t>F</w:t>
      </w:r>
      <w:r w:rsidRPr="00427C04">
        <w:t xml:space="preserve"> (</w:t>
      </w:r>
      <w:r>
        <w:t>One empty field</w:t>
      </w:r>
      <w:r w:rsidRPr="00427C04">
        <w:t>)</w:t>
      </w:r>
      <w:bookmarkEnd w:id="30"/>
    </w:p>
    <w:p w14:paraId="49B4671E" w14:textId="77777777" w:rsidR="00D86E2B" w:rsidRDefault="00D86E2B" w:rsidP="00D86E2B">
      <w:pPr>
        <w:keepNext/>
      </w:pPr>
      <w:r>
        <w:rPr>
          <w:noProof/>
        </w:rPr>
        <w:drawing>
          <wp:inline distT="0" distB="0" distL="0" distR="0" wp14:anchorId="00423243" wp14:editId="3AC793A2">
            <wp:extent cx="3704762" cy="380000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C3DB" w14:textId="4C2BA17B" w:rsidR="00EF3F97" w:rsidRDefault="00D86E2B" w:rsidP="00D86E2B">
      <w:pPr>
        <w:pStyle w:val="Caption"/>
      </w:pPr>
      <w:bookmarkStart w:id="31" w:name="_Toc86249112"/>
      <w:r>
        <w:t xml:space="preserve">Figure </w:t>
      </w:r>
      <w:fldSimple w:instr=" SEQ Figure \* ARABIC ">
        <w:r w:rsidR="006B2DA9">
          <w:rPr>
            <w:noProof/>
          </w:rPr>
          <w:t>26</w:t>
        </w:r>
      </w:fldSimple>
      <w:r w:rsidRPr="007723D8">
        <w:t xml:space="preserve"> - Test data validation - </w:t>
      </w:r>
      <w:r>
        <w:t>G</w:t>
      </w:r>
      <w:r w:rsidRPr="007723D8">
        <w:t xml:space="preserve"> (Validation failed)</w:t>
      </w:r>
      <w:bookmarkEnd w:id="31"/>
    </w:p>
    <w:p w14:paraId="1C217ABD" w14:textId="77777777" w:rsidR="00D86E2B" w:rsidRDefault="00D86E2B" w:rsidP="00D86E2B">
      <w:pPr>
        <w:keepNext/>
      </w:pPr>
      <w:r>
        <w:rPr>
          <w:noProof/>
        </w:rPr>
        <w:lastRenderedPageBreak/>
        <w:drawing>
          <wp:inline distT="0" distB="0" distL="0" distR="0" wp14:anchorId="476BBC4B" wp14:editId="290B35CC">
            <wp:extent cx="3704762" cy="3790476"/>
            <wp:effectExtent l="0" t="0" r="0" b="635"/>
            <wp:docPr id="27" name="Picture 2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email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E5B0" w14:textId="0650348C" w:rsidR="00EF3F97" w:rsidRDefault="00D86E2B" w:rsidP="00D86E2B">
      <w:pPr>
        <w:pStyle w:val="Caption"/>
      </w:pPr>
      <w:bookmarkStart w:id="32" w:name="_Toc86249113"/>
      <w:r>
        <w:t xml:space="preserve">Figure </w:t>
      </w:r>
      <w:fldSimple w:instr=" SEQ Figure \* ARABIC ">
        <w:r w:rsidR="006B2DA9">
          <w:rPr>
            <w:noProof/>
          </w:rPr>
          <w:t>27</w:t>
        </w:r>
      </w:fldSimple>
      <w:r w:rsidRPr="001B75EB">
        <w:t xml:space="preserve"> - Test data validation - </w:t>
      </w:r>
      <w:r>
        <w:t>H</w:t>
      </w:r>
      <w:r w:rsidRPr="001B75EB">
        <w:t xml:space="preserve"> (</w:t>
      </w:r>
      <w:r>
        <w:t>All correct - finally</w:t>
      </w:r>
      <w:r w:rsidRPr="001B75EB">
        <w:t>)</w:t>
      </w:r>
      <w:bookmarkEnd w:id="32"/>
    </w:p>
    <w:p w14:paraId="49ECE36A" w14:textId="77777777" w:rsidR="00D86E2B" w:rsidRDefault="00D86E2B" w:rsidP="00D86E2B">
      <w:pPr>
        <w:keepNext/>
      </w:pPr>
      <w:r>
        <w:rPr>
          <w:noProof/>
        </w:rPr>
        <w:drawing>
          <wp:inline distT="0" distB="0" distL="0" distR="0" wp14:anchorId="157639F8" wp14:editId="3E201B08">
            <wp:extent cx="3704762" cy="3800000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58A8" w14:textId="00B239B4" w:rsidR="00EF3F97" w:rsidRDefault="00D86E2B" w:rsidP="00D86E2B">
      <w:pPr>
        <w:pStyle w:val="Caption"/>
      </w:pPr>
      <w:bookmarkStart w:id="33" w:name="_Toc86249114"/>
      <w:r>
        <w:t xml:space="preserve">Figure </w:t>
      </w:r>
      <w:fldSimple w:instr=" SEQ Figure \* ARABIC ">
        <w:r w:rsidR="006B2DA9">
          <w:rPr>
            <w:noProof/>
          </w:rPr>
          <w:t>28</w:t>
        </w:r>
      </w:fldSimple>
      <w:r w:rsidRPr="00B9270C">
        <w:t xml:space="preserve"> - Test data validation - </w:t>
      </w:r>
      <w:r>
        <w:t>I</w:t>
      </w:r>
      <w:r w:rsidRPr="00B9270C">
        <w:t xml:space="preserve"> (</w:t>
      </w:r>
      <w:r>
        <w:t>Data added</w:t>
      </w:r>
      <w:r w:rsidRPr="00B9270C">
        <w:t>)</w:t>
      </w:r>
      <w:bookmarkEnd w:id="33"/>
    </w:p>
    <w:p w14:paraId="0C318B9C" w14:textId="77777777" w:rsidR="00BF5F89" w:rsidRDefault="00BF5F89" w:rsidP="00BF5F89">
      <w:pPr>
        <w:keepNext/>
      </w:pPr>
      <w:r>
        <w:rPr>
          <w:noProof/>
        </w:rPr>
        <w:drawing>
          <wp:inline distT="0" distB="0" distL="0" distR="0" wp14:anchorId="0F8F71DC" wp14:editId="104F1CCF">
            <wp:extent cx="3742857" cy="3809524"/>
            <wp:effectExtent l="0" t="0" r="0" b="635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FA15" w14:textId="3E235B6B" w:rsidR="00EF3F97" w:rsidRDefault="00BF5F89" w:rsidP="00BF5F89">
      <w:pPr>
        <w:pStyle w:val="Caption"/>
      </w:pPr>
      <w:bookmarkStart w:id="34" w:name="_Toc86249115"/>
      <w:r>
        <w:t xml:space="preserve">Figure </w:t>
      </w:r>
      <w:fldSimple w:instr=" SEQ Figure \* ARABIC ">
        <w:r w:rsidR="006B2DA9">
          <w:rPr>
            <w:noProof/>
          </w:rPr>
          <w:t>29</w:t>
        </w:r>
      </w:fldSimple>
      <w:r>
        <w:t xml:space="preserve"> - File/Close - A</w:t>
      </w:r>
      <w:bookmarkEnd w:id="34"/>
    </w:p>
    <w:p w14:paraId="25EEC7AB" w14:textId="77777777" w:rsidR="00BF5F89" w:rsidRDefault="00BF5F89" w:rsidP="00BF5F89">
      <w:pPr>
        <w:keepNext/>
      </w:pPr>
      <w:r>
        <w:rPr>
          <w:noProof/>
        </w:rPr>
        <w:lastRenderedPageBreak/>
        <w:drawing>
          <wp:inline distT="0" distB="0" distL="0" distR="0" wp14:anchorId="3F052887" wp14:editId="575D8153">
            <wp:extent cx="3704762" cy="3800000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E9CD" w14:textId="7BDD9959" w:rsidR="00EF3F97" w:rsidRDefault="00BF5F89" w:rsidP="00BF5F89">
      <w:pPr>
        <w:pStyle w:val="Caption"/>
      </w:pPr>
      <w:bookmarkStart w:id="35" w:name="_Toc86249116"/>
      <w:r>
        <w:t xml:space="preserve">Figure </w:t>
      </w:r>
      <w:fldSimple w:instr=" SEQ Figure \* ARABIC ">
        <w:r w:rsidR="006B2DA9">
          <w:rPr>
            <w:noProof/>
          </w:rPr>
          <w:t>30</w:t>
        </w:r>
      </w:fldSimple>
      <w:r>
        <w:t xml:space="preserve"> - File/Close - B (Closing File)</w:t>
      </w:r>
      <w:bookmarkEnd w:id="35"/>
    </w:p>
    <w:p w14:paraId="08B80F24" w14:textId="77777777" w:rsidR="00C0322E" w:rsidRDefault="00C0322E" w:rsidP="00C0322E">
      <w:pPr>
        <w:keepNext/>
      </w:pPr>
      <w:r>
        <w:rPr>
          <w:noProof/>
        </w:rPr>
        <w:drawing>
          <wp:inline distT="0" distB="0" distL="0" distR="0" wp14:anchorId="333E9286" wp14:editId="6DE640F5">
            <wp:extent cx="3704762" cy="3800000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663D" w14:textId="4A2FDAE8" w:rsidR="00EF3F97" w:rsidRDefault="00C0322E" w:rsidP="00C0322E">
      <w:pPr>
        <w:pStyle w:val="Caption"/>
      </w:pPr>
      <w:bookmarkStart w:id="36" w:name="_Toc86249117"/>
      <w:r>
        <w:t xml:space="preserve">Figure </w:t>
      </w:r>
      <w:fldSimple w:instr=" SEQ Figure \* ARABIC ">
        <w:r w:rsidR="006B2DA9">
          <w:rPr>
            <w:noProof/>
          </w:rPr>
          <w:t>31</w:t>
        </w:r>
      </w:fldSimple>
      <w:r>
        <w:t xml:space="preserve"> - File/Exit - A</w:t>
      </w:r>
      <w:bookmarkEnd w:id="36"/>
    </w:p>
    <w:p w14:paraId="18394852" w14:textId="77777777" w:rsidR="00C0322E" w:rsidRDefault="00C0322E" w:rsidP="00C0322E">
      <w:pPr>
        <w:keepNext/>
      </w:pPr>
      <w:r>
        <w:rPr>
          <w:noProof/>
        </w:rPr>
        <w:drawing>
          <wp:inline distT="0" distB="0" distL="0" distR="0" wp14:anchorId="46BA126B" wp14:editId="54FAF58D">
            <wp:extent cx="3704762" cy="380000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45A3" w14:textId="793DFC2A" w:rsidR="00EF3F97" w:rsidRDefault="00C0322E" w:rsidP="00C0322E">
      <w:pPr>
        <w:pStyle w:val="Caption"/>
      </w:pPr>
      <w:bookmarkStart w:id="37" w:name="_Toc86249118"/>
      <w:r>
        <w:t xml:space="preserve">Figure </w:t>
      </w:r>
      <w:fldSimple w:instr=" SEQ Figure \* ARABIC ">
        <w:r w:rsidR="006B2DA9">
          <w:rPr>
            <w:noProof/>
          </w:rPr>
          <w:t>32</w:t>
        </w:r>
      </w:fldSimple>
      <w:r>
        <w:t xml:space="preserve"> - File/Exit - B (Warning dialog</w:t>
      </w:r>
      <w:r>
        <w:rPr>
          <w:noProof/>
        </w:rPr>
        <w:t>)</w:t>
      </w:r>
      <w:bookmarkEnd w:id="37"/>
    </w:p>
    <w:p w14:paraId="26B8B8B4" w14:textId="77777777" w:rsidR="006437BB" w:rsidRDefault="006437BB" w:rsidP="006437BB">
      <w:pPr>
        <w:keepNext/>
      </w:pPr>
      <w:r>
        <w:rPr>
          <w:noProof/>
        </w:rPr>
        <w:drawing>
          <wp:inline distT="0" distB="0" distL="0" distR="0" wp14:anchorId="01EF241B" wp14:editId="3A32F7A1">
            <wp:extent cx="3895238" cy="3809524"/>
            <wp:effectExtent l="0" t="0" r="0" b="635"/>
            <wp:docPr id="33" name="Picture 3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F88B" w14:textId="7A58A99D" w:rsidR="00EF3F97" w:rsidRDefault="006437BB" w:rsidP="006437BB">
      <w:pPr>
        <w:pStyle w:val="Caption"/>
      </w:pPr>
      <w:bookmarkStart w:id="38" w:name="_Toc86249119"/>
      <w:r>
        <w:t xml:space="preserve">Figure </w:t>
      </w:r>
      <w:fldSimple w:instr=" SEQ Figure \* ARABIC ">
        <w:r w:rsidR="006B2DA9">
          <w:rPr>
            <w:noProof/>
          </w:rPr>
          <w:t>33</w:t>
        </w:r>
      </w:fldSimple>
      <w:r>
        <w:t xml:space="preserve"> - 'X' Close - A</w:t>
      </w:r>
      <w:bookmarkEnd w:id="38"/>
    </w:p>
    <w:p w14:paraId="5852FE32" w14:textId="77777777" w:rsidR="006437BB" w:rsidRDefault="006437BB" w:rsidP="006437BB">
      <w:pPr>
        <w:keepNext/>
      </w:pPr>
      <w:r>
        <w:rPr>
          <w:noProof/>
        </w:rPr>
        <w:drawing>
          <wp:inline distT="0" distB="0" distL="0" distR="0" wp14:anchorId="04FBEF73" wp14:editId="3D9ED3AF">
            <wp:extent cx="3714286" cy="3800000"/>
            <wp:effectExtent l="0" t="0" r="635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BEB8" w14:textId="5CCDB0B3" w:rsidR="006D3F8B" w:rsidRDefault="006437BB" w:rsidP="006437BB">
      <w:pPr>
        <w:pStyle w:val="Caption"/>
      </w:pPr>
      <w:bookmarkStart w:id="39" w:name="_Toc86249120"/>
      <w:r>
        <w:t xml:space="preserve">Figure </w:t>
      </w:r>
      <w:fldSimple w:instr=" SEQ Figure \* ARABIC ">
        <w:r w:rsidR="006B2DA9">
          <w:rPr>
            <w:noProof/>
          </w:rPr>
          <w:t>34</w:t>
        </w:r>
      </w:fldSimple>
      <w:r w:rsidRPr="002B555B">
        <w:t xml:space="preserve"> - 'X' Close - A</w:t>
      </w:r>
      <w:r>
        <w:t xml:space="preserve"> (Warning dialog)</w:t>
      </w:r>
      <w:bookmarkEnd w:id="39"/>
    </w:p>
    <w:p w14:paraId="6B1AC2CF" w14:textId="77777777" w:rsidR="004F4215" w:rsidRDefault="004F4215" w:rsidP="004F4215">
      <w:pPr>
        <w:keepNext/>
      </w:pPr>
      <w:r>
        <w:rPr>
          <w:noProof/>
        </w:rPr>
        <w:drawing>
          <wp:inline distT="0" distB="0" distL="0" distR="0" wp14:anchorId="6C526DFB" wp14:editId="137DE385">
            <wp:extent cx="3771429" cy="3847619"/>
            <wp:effectExtent l="0" t="0" r="635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F339" w14:textId="2D0AA960" w:rsidR="006437BB" w:rsidRDefault="004F4215" w:rsidP="004F4215">
      <w:pPr>
        <w:pStyle w:val="Caption"/>
      </w:pPr>
      <w:bookmarkStart w:id="40" w:name="_Toc86249121"/>
      <w:r>
        <w:t xml:space="preserve">Figure </w:t>
      </w:r>
      <w:fldSimple w:instr=" SEQ Figure \* ARABIC ">
        <w:r w:rsidR="006B2DA9">
          <w:rPr>
            <w:noProof/>
          </w:rPr>
          <w:t>35</w:t>
        </w:r>
      </w:fldSimple>
      <w:r>
        <w:t xml:space="preserve"> - Window control Close - A</w:t>
      </w:r>
      <w:bookmarkEnd w:id="40"/>
    </w:p>
    <w:p w14:paraId="7562E521" w14:textId="77777777" w:rsidR="004F4215" w:rsidRDefault="004F4215" w:rsidP="004F4215">
      <w:pPr>
        <w:keepNext/>
      </w:pPr>
      <w:r>
        <w:rPr>
          <w:noProof/>
        </w:rPr>
        <w:drawing>
          <wp:inline distT="0" distB="0" distL="0" distR="0" wp14:anchorId="7DBCA247" wp14:editId="117AE33F">
            <wp:extent cx="3714286" cy="3790476"/>
            <wp:effectExtent l="0" t="0" r="635" b="635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9458" w14:textId="40F33951" w:rsidR="006437BB" w:rsidRDefault="004F4215" w:rsidP="004F4215">
      <w:pPr>
        <w:pStyle w:val="Caption"/>
      </w:pPr>
      <w:bookmarkStart w:id="41" w:name="_Toc86249122"/>
      <w:r>
        <w:t xml:space="preserve">Figure </w:t>
      </w:r>
      <w:fldSimple w:instr=" SEQ Figure \* ARABIC ">
        <w:r w:rsidR="006B2DA9">
          <w:rPr>
            <w:noProof/>
          </w:rPr>
          <w:t>36</w:t>
        </w:r>
      </w:fldSimple>
      <w:r w:rsidRPr="006C0A5A">
        <w:t xml:space="preserve"> - Window control Close - A</w:t>
      </w:r>
      <w:r>
        <w:t xml:space="preserve"> (Warning Dialog)</w:t>
      </w:r>
      <w:bookmarkEnd w:id="41"/>
    </w:p>
    <w:p w14:paraId="4C1001B1" w14:textId="77777777" w:rsidR="006B2DA9" w:rsidRDefault="006B2DA9" w:rsidP="006B2DA9">
      <w:pPr>
        <w:keepNext/>
      </w:pPr>
      <w:r>
        <w:rPr>
          <w:noProof/>
        </w:rPr>
        <w:drawing>
          <wp:inline distT="0" distB="0" distL="0" distR="0" wp14:anchorId="7B2EA7E0" wp14:editId="570FFD34">
            <wp:extent cx="3723809" cy="3790476"/>
            <wp:effectExtent l="0" t="0" r="0" b="635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932E" w14:textId="74031891" w:rsidR="006437BB" w:rsidRDefault="006B2DA9" w:rsidP="006B2DA9">
      <w:pPr>
        <w:pStyle w:val="Caption"/>
      </w:pPr>
      <w:bookmarkStart w:id="42" w:name="_Toc86249123"/>
      <w:r>
        <w:t xml:space="preserve">Figure </w:t>
      </w:r>
      <w:fldSimple w:instr=" SEQ Figure \* ARABIC ">
        <w:r>
          <w:rPr>
            <w:noProof/>
          </w:rPr>
          <w:t>37</w:t>
        </w:r>
      </w:fldSimple>
      <w:r>
        <w:t xml:space="preserve"> - File/Save</w:t>
      </w:r>
      <w:bookmarkEnd w:id="42"/>
    </w:p>
    <w:p w14:paraId="385ED498" w14:textId="77777777" w:rsidR="006B2DA9" w:rsidRDefault="006B2DA9" w:rsidP="006B2DA9">
      <w:pPr>
        <w:keepNext/>
      </w:pPr>
      <w:r>
        <w:rPr>
          <w:noProof/>
        </w:rPr>
        <w:drawing>
          <wp:inline distT="0" distB="0" distL="0" distR="0" wp14:anchorId="168080D2" wp14:editId="69B635D8">
            <wp:extent cx="3714286" cy="3790476"/>
            <wp:effectExtent l="0" t="0" r="635" b="635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14A" w14:textId="10146114" w:rsidR="006437BB" w:rsidRDefault="006B2DA9" w:rsidP="006B2DA9">
      <w:pPr>
        <w:pStyle w:val="Caption"/>
      </w:pPr>
      <w:bookmarkStart w:id="43" w:name="_Toc86249124"/>
      <w:r>
        <w:t xml:space="preserve">Figure </w:t>
      </w:r>
      <w:fldSimple w:instr=" SEQ Figure \* ARABIC ">
        <w:r>
          <w:rPr>
            <w:noProof/>
          </w:rPr>
          <w:t>38</w:t>
        </w:r>
      </w:fldSimple>
      <w:r>
        <w:t xml:space="preserve"> - File/Exit</w:t>
      </w:r>
      <w:bookmarkEnd w:id="43"/>
    </w:p>
    <w:p w14:paraId="5FDC9614" w14:textId="07BBDD8E" w:rsidR="00FD1980" w:rsidRDefault="00FD1980">
      <w:r>
        <w:br w:type="page"/>
      </w:r>
    </w:p>
    <w:p w14:paraId="4D2F4D34" w14:textId="77777777" w:rsidR="006D3F8B" w:rsidRPr="006D3F8B" w:rsidRDefault="006D3F8B" w:rsidP="006D3F8B"/>
    <w:p w14:paraId="74B062C7" w14:textId="77777777" w:rsidR="008077EF" w:rsidRDefault="008077EF" w:rsidP="008077EF">
      <w:pPr>
        <w:pStyle w:val="Heading1"/>
      </w:pPr>
      <w:bookmarkStart w:id="44" w:name="_Toc86249129"/>
      <w:r>
        <w:t>References</w:t>
      </w:r>
      <w:bookmarkEnd w:id="44"/>
    </w:p>
    <w:p w14:paraId="2DCA6501" w14:textId="77777777" w:rsidR="008077EF" w:rsidRDefault="008077EF" w:rsidP="008077EF"/>
    <w:p w14:paraId="4891A2D1" w14:textId="77777777" w:rsidR="008077EF" w:rsidRDefault="008077EF" w:rsidP="008077EF"/>
    <w:sectPr w:rsidR="008077EF" w:rsidSect="00CD2B65">
      <w:headerReference w:type="default" r:id="rId50"/>
      <w:footerReference w:type="default" r:id="rId51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5041B" w14:textId="77777777" w:rsidR="002C7CCF" w:rsidRDefault="002C7CCF" w:rsidP="008077EF">
      <w:pPr>
        <w:spacing w:after="0" w:line="240" w:lineRule="auto"/>
      </w:pPr>
      <w:r>
        <w:separator/>
      </w:r>
    </w:p>
  </w:endnote>
  <w:endnote w:type="continuationSeparator" w:id="0">
    <w:p w14:paraId="65D1116F" w14:textId="77777777" w:rsidR="002C7CCF" w:rsidRDefault="002C7CCF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D316" w14:textId="1CB6F3A2" w:rsidR="000B6BA5" w:rsidRDefault="00CD2B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8D75" w14:textId="77777777" w:rsidR="00CD2B65" w:rsidRPr="00CD2B65" w:rsidRDefault="00CD2B65" w:rsidP="00CD2B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00265" w14:textId="77777777" w:rsidR="002C7CCF" w:rsidRDefault="002C7CCF" w:rsidP="008077EF">
      <w:pPr>
        <w:spacing w:after="0" w:line="240" w:lineRule="auto"/>
      </w:pPr>
      <w:r>
        <w:separator/>
      </w:r>
    </w:p>
  </w:footnote>
  <w:footnote w:type="continuationSeparator" w:id="0">
    <w:p w14:paraId="18162AB0" w14:textId="77777777" w:rsidR="002C7CCF" w:rsidRDefault="002C7CCF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FC30" w14:textId="77777777" w:rsidR="000B6BA5" w:rsidRDefault="000B6BA5" w:rsidP="000B6BA5">
    <w:pPr>
      <w:pStyle w:val="Header"/>
    </w:pPr>
    <w:r>
      <w:t>Jupiter Mining Corporation</w:t>
    </w:r>
    <w:r>
      <w:tab/>
    </w:r>
    <w:r>
      <w:tab/>
    </w:r>
    <w:r w:rsidRPr="00273709">
      <w:t>M198449</w:t>
    </w:r>
  </w:p>
  <w:p w14:paraId="12EFDA03" w14:textId="77777777" w:rsidR="000B6BA5" w:rsidRDefault="000B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CC6C" w14:textId="77777777" w:rsidR="00CD2B65" w:rsidRPr="00CD2B65" w:rsidRDefault="00CD2B65" w:rsidP="00CD2B65">
    <w:pPr>
      <w:pStyle w:val="Header"/>
    </w:pPr>
    <w:r>
      <w:t>Jupiter Mining Corporation</w:t>
    </w:r>
    <w:r>
      <w:tab/>
    </w:r>
    <w:r>
      <w:tab/>
    </w:r>
    <w:r w:rsidRPr="00273709">
      <w:t>M198449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CCF"/>
    <w:rsid w:val="00002A85"/>
    <w:rsid w:val="00027992"/>
    <w:rsid w:val="000370D8"/>
    <w:rsid w:val="00043FB9"/>
    <w:rsid w:val="0006651F"/>
    <w:rsid w:val="000818D3"/>
    <w:rsid w:val="000951EE"/>
    <w:rsid w:val="000B3351"/>
    <w:rsid w:val="000B6BA5"/>
    <w:rsid w:val="000C28A1"/>
    <w:rsid w:val="000D5080"/>
    <w:rsid w:val="00122B36"/>
    <w:rsid w:val="00133417"/>
    <w:rsid w:val="00171BDC"/>
    <w:rsid w:val="00174AD4"/>
    <w:rsid w:val="001F1DCC"/>
    <w:rsid w:val="00210304"/>
    <w:rsid w:val="002111EF"/>
    <w:rsid w:val="00245963"/>
    <w:rsid w:val="002678A1"/>
    <w:rsid w:val="00273709"/>
    <w:rsid w:val="00286E0A"/>
    <w:rsid w:val="00297A1D"/>
    <w:rsid w:val="002C7CCF"/>
    <w:rsid w:val="002E396D"/>
    <w:rsid w:val="002E6BD8"/>
    <w:rsid w:val="0030556D"/>
    <w:rsid w:val="003235DE"/>
    <w:rsid w:val="00340B14"/>
    <w:rsid w:val="00342B17"/>
    <w:rsid w:val="00373704"/>
    <w:rsid w:val="003A7940"/>
    <w:rsid w:val="003B155C"/>
    <w:rsid w:val="003F7587"/>
    <w:rsid w:val="0041104F"/>
    <w:rsid w:val="00415361"/>
    <w:rsid w:val="00422E2C"/>
    <w:rsid w:val="004242F8"/>
    <w:rsid w:val="0045502C"/>
    <w:rsid w:val="0047096A"/>
    <w:rsid w:val="00481DAC"/>
    <w:rsid w:val="004C0852"/>
    <w:rsid w:val="004D7C80"/>
    <w:rsid w:val="004E6D67"/>
    <w:rsid w:val="004F4215"/>
    <w:rsid w:val="00500717"/>
    <w:rsid w:val="00553330"/>
    <w:rsid w:val="0057705C"/>
    <w:rsid w:val="00593F5A"/>
    <w:rsid w:val="005E7EDF"/>
    <w:rsid w:val="00610CDD"/>
    <w:rsid w:val="00641640"/>
    <w:rsid w:val="006437BB"/>
    <w:rsid w:val="00685AD9"/>
    <w:rsid w:val="006A5308"/>
    <w:rsid w:val="006B2DA9"/>
    <w:rsid w:val="006C6FD6"/>
    <w:rsid w:val="006D3F8B"/>
    <w:rsid w:val="007358BC"/>
    <w:rsid w:val="007603E3"/>
    <w:rsid w:val="007D7EF0"/>
    <w:rsid w:val="007E3407"/>
    <w:rsid w:val="007F1EC6"/>
    <w:rsid w:val="007F415A"/>
    <w:rsid w:val="007F50F8"/>
    <w:rsid w:val="008077EF"/>
    <w:rsid w:val="00843BC9"/>
    <w:rsid w:val="008577F1"/>
    <w:rsid w:val="00872630"/>
    <w:rsid w:val="00897751"/>
    <w:rsid w:val="008A45E8"/>
    <w:rsid w:val="008A4BA8"/>
    <w:rsid w:val="008C5499"/>
    <w:rsid w:val="009358EF"/>
    <w:rsid w:val="00963DBB"/>
    <w:rsid w:val="009774F1"/>
    <w:rsid w:val="009A2A92"/>
    <w:rsid w:val="009A419A"/>
    <w:rsid w:val="009A686E"/>
    <w:rsid w:val="009D2C90"/>
    <w:rsid w:val="00A415B5"/>
    <w:rsid w:val="00A62DFF"/>
    <w:rsid w:val="00AB5299"/>
    <w:rsid w:val="00AC28EF"/>
    <w:rsid w:val="00AC2ED5"/>
    <w:rsid w:val="00AE2043"/>
    <w:rsid w:val="00AE22F3"/>
    <w:rsid w:val="00AF203F"/>
    <w:rsid w:val="00B02522"/>
    <w:rsid w:val="00B567C5"/>
    <w:rsid w:val="00B61107"/>
    <w:rsid w:val="00B6238F"/>
    <w:rsid w:val="00B76B7D"/>
    <w:rsid w:val="00B9089D"/>
    <w:rsid w:val="00B90A95"/>
    <w:rsid w:val="00BB133D"/>
    <w:rsid w:val="00BB53D0"/>
    <w:rsid w:val="00BF5F89"/>
    <w:rsid w:val="00C0322E"/>
    <w:rsid w:val="00C22641"/>
    <w:rsid w:val="00C267AD"/>
    <w:rsid w:val="00C429FA"/>
    <w:rsid w:val="00C52B20"/>
    <w:rsid w:val="00C609E1"/>
    <w:rsid w:val="00C72992"/>
    <w:rsid w:val="00C72F0D"/>
    <w:rsid w:val="00C741DB"/>
    <w:rsid w:val="00C74670"/>
    <w:rsid w:val="00CA0B7C"/>
    <w:rsid w:val="00CC5289"/>
    <w:rsid w:val="00CD2B65"/>
    <w:rsid w:val="00CD5689"/>
    <w:rsid w:val="00D05E5A"/>
    <w:rsid w:val="00D120B4"/>
    <w:rsid w:val="00D121F5"/>
    <w:rsid w:val="00D65632"/>
    <w:rsid w:val="00D66A0E"/>
    <w:rsid w:val="00D73ECE"/>
    <w:rsid w:val="00D750F7"/>
    <w:rsid w:val="00D86E2B"/>
    <w:rsid w:val="00D946D7"/>
    <w:rsid w:val="00DC0D4B"/>
    <w:rsid w:val="00DC5643"/>
    <w:rsid w:val="00DD0D2C"/>
    <w:rsid w:val="00DE056E"/>
    <w:rsid w:val="00DE2139"/>
    <w:rsid w:val="00DE7FF8"/>
    <w:rsid w:val="00E13E2A"/>
    <w:rsid w:val="00E324E0"/>
    <w:rsid w:val="00E42424"/>
    <w:rsid w:val="00E6677C"/>
    <w:rsid w:val="00EF3F97"/>
    <w:rsid w:val="00F9702A"/>
    <w:rsid w:val="00FD1980"/>
    <w:rsid w:val="00FD7E4D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29F0C198"/>
  <w15:chartTrackingRefBased/>
  <w15:docId w15:val="{402118F5-0373-415B-B3CE-F7B8461D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D946D7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D73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EC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F1C6E9-4E8E-4509-8330-4BE438331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491</TotalTime>
  <Pages>26</Pages>
  <Words>1246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8333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Willcott</dc:creator>
  <cp:keywords/>
  <dc:description/>
  <cp:lastModifiedBy>Bradley Willcott</cp:lastModifiedBy>
  <cp:revision>74</cp:revision>
  <cp:lastPrinted>2020-07-13T13:21:00Z</cp:lastPrinted>
  <dcterms:created xsi:type="dcterms:W3CDTF">2021-08-15T04:56:00Z</dcterms:created>
  <dcterms:modified xsi:type="dcterms:W3CDTF">2021-10-27T09:45:00Z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